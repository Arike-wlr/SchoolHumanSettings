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校拟版亮剑</w:t>
      </w:r>
    </w:p>
    <w:p>
      <w:pPr>
        <w:jc w:val="left"/>
      </w:pPr>
      <w:r>
        <w:rPr>
          <w:sz w:val="24"/>
          <w:szCs w:val="24"/>
        </w:rPr>
        <w:t>（剧本）</w:t>
      </w:r>
    </w:p>
    <w:p>
      <w:pPr>
        <w:jc w:val="left"/>
      </w:pPr>
      <w:r>
        <w:rPr>
          <w:sz w:val="24"/>
          <w:szCs w:val="24"/>
        </w:rPr>
        <w:t>题材： 抗战 / 高校拟人 / 军旅</w:t>
      </w:r>
    </w:p>
    <w:p>
      <w:pPr>
        <w:jc w:val="left"/>
      </w:pPr>
      <w:r>
        <w:rPr>
          <w:sz w:val="24"/>
          <w:szCs w:val="24"/>
        </w:rPr>
        <w:t>时间： 抗战时期</w:t>
      </w:r>
    </w:p>
    <w:p>
      <w:pPr>
        <w:jc w:val="left"/>
      </w:pPr>
      <w:r>
        <w:rPr>
          <w:sz w:val="24"/>
          <w:szCs w:val="24"/>
        </w:rPr>
        <w:t>地点： 八路军某纵队驻地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出场人物（按出场顺序）：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郑守诤（信工大，原通信团团长）</w:t>
      </w:r>
    </w:p>
    <w:p>
      <w:pPr>
        <w:jc w:val="left"/>
      </w:pPr>
      <w:r>
        <w:rPr>
          <w:sz w:val="24"/>
          <w:szCs w:val="24"/>
        </w:rPr>
        <w:t>· 燕延军（国防大学，纵队司令员）</w:t>
      </w:r>
    </w:p>
    <w:p>
      <w:pPr>
        <w:jc w:val="left"/>
      </w:pPr>
      <w:r>
        <w:rPr>
          <w:sz w:val="24"/>
          <w:szCs w:val="24"/>
        </w:rPr>
        <w:t>· 刘岳军（二野军大，主力师师长）</w:t>
      </w:r>
    </w:p>
    <w:p>
      <w:pPr>
        <w:jc w:val="left"/>
      </w:pPr>
      <w:r>
        <w:rPr>
          <w:sz w:val="24"/>
          <w:szCs w:val="24"/>
        </w:rPr>
        <w:t>· 秦延诤（西电，后勤通信队，后任通信团团长）</w:t>
      </w:r>
    </w:p>
    <w:p>
      <w:pPr>
        <w:jc w:val="left"/>
      </w:pPr>
      <w:r>
        <w:rPr>
          <w:sz w:val="24"/>
          <w:szCs w:val="24"/>
        </w:rPr>
        <w:t>· 宁传诤（陆工大，秦延诤三妹）</w:t>
      </w:r>
    </w:p>
    <w:p>
      <w:pPr>
        <w:jc w:val="left"/>
      </w:pPr>
      <w:r>
        <w:rPr>
          <w:sz w:val="24"/>
          <w:szCs w:val="24"/>
        </w:rPr>
        <w:t>· 陈砺真（国防科大，独立旅旅长）</w:t>
      </w:r>
    </w:p>
    <w:p>
      <w:pPr>
        <w:jc w:val="left"/>
      </w:pPr>
      <w:r>
        <w:rPr>
          <w:sz w:val="24"/>
          <w:szCs w:val="24"/>
        </w:rPr>
        <w:t>· 成锦元（成电，通信团指导员）</w:t>
      </w:r>
    </w:p>
    <w:p>
      <w:pPr>
        <w:jc w:val="left"/>
      </w:pPr>
      <w:r>
        <w:rPr>
          <w:sz w:val="24"/>
          <w:szCs w:val="24"/>
        </w:rPr>
        <w:t>· 燕延平（北理，装备处处长）</w:t>
      </w:r>
    </w:p>
    <w:p>
      <w:pPr>
        <w:jc w:val="left"/>
      </w:pPr>
      <w:r>
        <w:rPr>
          <w:sz w:val="24"/>
          <w:szCs w:val="24"/>
        </w:rPr>
        <w:t>· 陈砺锋（南理工，炮兵团副团长）</w:t>
      </w:r>
    </w:p>
    <w:p>
      <w:pPr>
        <w:jc w:val="left"/>
      </w:pPr>
      <w:r>
        <w:rPr>
          <w:sz w:val="24"/>
          <w:szCs w:val="24"/>
        </w:rPr>
        <w:t>· 武锋（炮工院，炮兵团长）</w:t>
      </w:r>
    </w:p>
    <w:p>
      <w:pPr>
        <w:jc w:val="left"/>
      </w:pPr>
      <w:r>
        <w:rPr>
          <w:sz w:val="24"/>
          <w:szCs w:val="24"/>
        </w:rPr>
        <w:t>· 敌军大队长（敌方军官）</w:t>
      </w:r>
    </w:p>
    <w:p>
      <w:pPr>
        <w:jc w:val="left"/>
      </w:pPr>
      <w:r>
        <w:rPr>
          <w:sz w:val="24"/>
          <w:szCs w:val="24"/>
        </w:rPr>
        <w:t>· 敌通信兵（敌军侦察兵）</w:t>
      </w:r>
    </w:p>
    <w:p>
      <w:pPr>
        <w:jc w:val="left"/>
      </w:pPr>
      <w:r>
        <w:rPr>
          <w:sz w:val="24"/>
          <w:szCs w:val="24"/>
        </w:rPr>
        <w:t>· 战士若干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第一幕：走马换将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纵队司令部。地图、电话、简陋桌椅。气氛压抑。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（幕启，郑守诤站在桌前，低头不语。桌上摊着译电本。）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燕延军：（拍桌子，声音不高却字字千钧） 郑守诤！你手里的译电本，是拿来擦桌子的吗？！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刘岳军：（气得直接摔了搪瓷缸子） 撤职！这种人绝不能留在指挥岗位上！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（郑守诤没有辩解，平静地摘下军帽，放下。他转身走出指挥部。幕布落下，表示他调往后方。）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（灯光转暗。）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第二幕：受命赴任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工兵团院子。秦延诤和宁传诤蹲在门槛边。秦延诤手里拿着半块饼，正啃着。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秦延诤：（一脸愤愤不平） 你说这叫什么事儿！我在这儿待得好好的，跟后勤的那帮兄弟多快活！凭什么要把我调去前线当什么团长？我秦延诤就是个搞技术的，不是当官的料！我不走！不管是谁来说，就算是天王老子来了，我也不去当那个冤大头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（话音未落，工兵团院门“砰”地一声被从外面推开。陈砺真大步走进来，目光锐利如刀，径直锁定了蹲在门槛边的秦延诤。）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陈砺真：（大喝） 秦延诤！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本能地一激灵，手里的半块饼差点没拿稳。他猛地转头，看清楚了来人，整个人如同被按下“切换键”，原本的愤懑和抽象瞬间消失，取而代之的是一副只有见到陈砺真才会露出的、带着几分谄媚的清澈笑容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秦延诤：（站起来，声音清亮） 哟，旅长！您怎么亲自来了？这大老远的，吃饭了没？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陈砺真：（双手抱胸，居高临下地睨着他，目光里满是审视） 听说有人不愿意调职？怎么，是要我八抬大轿请你去通信团上任吗？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秦延诤：（立刻摆手） 哎呀，不是那个意思，旅长您误会了！我这不是……我这不是跟妹妹聊几句天嘛！我对组织上的安排，那是绝对服从！绝对服从！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陈砺真：（提高声音） 什么不是！你在这儿发的什么牢骚？我告诉你秦延诤，通信团现在是全纵队的短板！郑守诤犯了错已经撤了，你要是再磨磨蹭蹭，影响了大局，我拿你是问！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（陈砺真一番连珠炮式的训话，秦延诤连连点头。陈砺真训完，转身离去。秦延诤保持着点头哈腰的姿势，目送旅长的背影。）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秦延诤：（高声喊） 哎哎，旅长慢走啊！您放心，我明天一早就去报到！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（陈砺真身影消失在院门外。秦延诤缓缓直起身，无奈地叹了口气，拍了拍手上的饼渣，对旁边目瞪口呆的宁传诤说。）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 这活儿，甩不掉了。得，收拾铺盖，准备打仗去吧。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（他认命地转身，三两步追出院门，冲着陈砺真远去的背影又补了一句。）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 陈大哥——要是这场仗打完了，记得替我谢谢师长的提拔啊！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第三幕：留任副手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独立旅旅部。陈砺真和刘岳军正在议事。秦延诤站在一旁，刚刚汇报完工作。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秦延诤：（试探性地开口） 旅长，师长，我刚接手团里，对情况还不熟……您看，守诤虽然是犯了错，但他毕竟在团里待了那么久，业务上的底子还在。把他全撤下去，通信团这摊子事儿我一个人还真怕顾不过来……要不，让他先在我这儿当个副团长？要是他再有差池，我连他那一份一起担着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（陈砺真和刘岳军对视一眼。刘岳军冷哼一声，没有说话。）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陈砺真：（沉默片刻，最终松口） 行，让他留着，戴罪立功。但你听好了——他再出任何问题，你跟他一起滚蛋。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（秦延诤得了这个口风，心里终于踏实了。）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（场景切换。秦延诤把郑守诤叫到面前。）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 二弟，你留下来，给我当副手。以前的事儿翻篇了，后面咱们得打漂亮仗，把面子找回来。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第四幕：指导员报到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独立旅旅部。旅长陈砺真正在看文件，门外传来清晰的敲门声。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成锦元：（推门跨入，立正敬礼，声音干脆洪亮） 报告！新调入干部成锦元，奉命向您报到！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陈砺真：（放下文件，抬眼打量了他一下，点了点头，语气带着一丝审视） 嗯。目前纵队各团确实紧缺干部。我看了一下你的档案，正好通信团缺个指导员。不过，那个团最近刚经历了团长撤职，我刚刚临时拉了个新团长上去。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（陈砺真端起桌上的搪瓷缸子喝了一口水，看似不经意地补了一句，语气平静得像是在聊天气。）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 嗯……怎么说呢，这个同志人还不错，就是作风比较（停顿了一下），活泼。军纪方面有时也看得不太严。不知道你应付不应付得来？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成锦元：（挺直腰板，语气沉稳笃定） 报告旅长！只要不是原则上的问题，我绝不与团内干部起冲突！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（陈砺真听到这里，放下搪瓷缸子，抬头看了他一眼，目光里带着一丝意味深长的复杂。）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陈砺真：（缓缓开口） 行。那你去吧，通信团团部在后面那个院子。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（成锦元再次敬礼，转身走出旅部。）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（当脚步声远去，陈砺真把目光收回到桌上的文件上，极其轻微地叹了口气，自言自语地补了一句，声音低到几乎只有自己能听见。）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 只要不是原则上的问题……你很快就会知道，那个团里，遍地都是原则问题。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第五幕：旅长训话与一碗水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通信团指挥部。秦延诤和郑守诤正在桌前研究新缴获的敌台设备。气氛凝重。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郑守诤：（指着一台崭新的电台设备，语气低沉却笃定） 团长，上次我的失误，也不全是因为连续工作精神恍惚。确实是因为敌军用了一些新手段。他们换装了一批新型号的收发机，频率跳变比以前快了将近一倍。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秦延诤：（仔细端详那台设备，皱眉） 确实是新东西。把这几台机器的参数整理好，咱们得跟旅长汇报一下。这情报，比我自己抢几台电台值钱多了。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（话音未落，门“砰”地一声被从外面一脚踹开。陈砺真铁青着脸大步走了进来，浑身上下带着一股“刚刚挨过师长骂”的余威。秦延诤和郑守诤同时站了起来，像两根被风吹直的标枪。）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陈砺真：（站定，目光如刀，一字一顿） 通信团是我见过最能给我长脸，也最能给我丢脸的部队。丢的都不是小脸，是掉在地上的脸。不管你们团里哪个环节出了岔子，不管是通讯延误、还是破译失误，还是因为哪个人手欠没盯住，哪怕这个粪勺子下面顶着一个全新的秘密电台——都别来找我解释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（陈砺真说至激动处，随手抄起桌上秦延诤的一本笔记本，“啪”地一声砸在桌上，巨大的声响震得桌上的搪瓷缸子都跳了起来。）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（屋子里安静了三秒。然后，郑守诤突然走上前一步，端起桌上早就准备好的一只搪瓷缸子，双手平举，端端正正地举在胸前，声音不大但很稳。）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郑守诤： 旅长！您喝口水消消气！这杯水您要是不喝，我就一直举着！您看这样成吗！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陈砺真：（冷冷地看了他一眼，丝毫不为所动） 那你就举着吧。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（郑守诤双手稳稳地端着碗，保持着平举的姿势，一秒钟都不敢放下来。）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陈砺真：（转身，脚步骤然逼近，气势直接把秦延诤逼到了墙角。秦延诤后背紧贴着土墙，郑守诤手里的搪瓷缸子纹丝不动，但端着的姿势更加紧绷。） 你听好了！秦延诤！下次不管来多少敌人，不管他们用什么新花样，你们都要一个一个，把他们呛死在粪坑里！我下次要是再从你们团听到“失误”这两个字，那打的，可就是我的脸了！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（陈砺真抬起手，不轻不重地、狠狠拍了一下自己的脸颊。“啪”的一声脆响，在安静的屋子里格外响亮。）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（秦延诤被这一下吓得浑身一哆嗦，整个人像被定住了一样，直直地看着旅长。）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陈砺真：（转身，大步朝门口走去，掀开草帘）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（门帘掀开的瞬间，陈砺真愣住了。）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（院子里，通信团全体官兵——从译电员到通讯员，从炊事班到侦察班——整整齐齐地站成了一个方阵。每个人手里都端着一只搪瓷缸子，齐刷刷地举在身前，水汽在早春的寒风中袅袅升起。）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（陈砺真怔在原地，沉默了足足三秒。然后他转过身，走回屋里。）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陈砺真：（语气平静了一些，但依然带着威严） 看来今天，这个面子我不得不给了。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（他走到僵在原地的郑守诤面前，伸手接过他手里的那只搪瓷缸子，转身走出屋门，面对全团官兵，在所有人的注视下，仰头喝了一大口。）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陈砺真：（喝完之后猛地一皱眉，“呸”了一声，把嘴里残留的酒气吐掉，低头看了看碗里的液体，又抬起头看向旁边站得笔直的秦延诤） 这他娘的怎么是酒啊！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秦延诤：（极其理直气壮地大声回答） 报告旅长！水不是这个时候该喝的东西！弟兄们觉得，旅长带兵打仗，得喝点带劲的！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（院子里安静了一瞬，随即传来一阵压抑的、此起彼伏的低笑。陈砺真看了秦延诤一眼，目光里的怒气早已褪去，反而带上了一丝“你们这群小兔崽子”的无奈与认可。）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陈砺真：（把那缸子酒在手里转了一圈，声音不高不低，却清晰地传遍了整个院子） 好！那我就提前喝你们团的庆功酒！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（他将碗中酒一饮而尽，然后把空碗“啪”地一声倒扣在旁边的木栏上。）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下一刻，院子里所有官兵——从郑守诤到成锦元，从炊事班到侦察班，所有人都齐刷刷地仰起脖子，把自己手里的那碗酒一饮而尽，然后“啪”“啪”地将碗沿扣在掌心下，发出整齐而沉闷的脆响，像一阵沉闷的春雷滚过地面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陈砺真：（看着这一幕，沉默了两秒，忽然仰天大笑，笑声浑厚而畅快，转身大步流星地走出了院子，灰布军装的衣摆被风卷起，消失在土路的尽头。）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（秦延诤站在门口，目送着那个背影远去，良久，才轻轻吐出一口气，转头看向郑守诤。）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 ……这碗酒，算咱们团欠旅长的。等打完仗，得还他。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（全团官兵站在初春的院子里，手里握着空碗，目光都望着旅长离去的方向。空气中还有淡淡的酒气，和一种不需要说出口的、刚刚被点燃的团魂。）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第六幕：敌军迷路与后方遇袭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场景一： 敌占区某处临时哨点。夜色浓重。敌军大队长正在看地图。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敌军大队长：（皱眉，用指节敲地图） 向导带的路不对。这不是主力部队的防线方向。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敌通信兵：（汇报） 大队长，前方发现一支小型建筑群，有灯光和车辆痕迹。疑似敌方后勤补给点或小型工厂。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敌军大队长：（眼睛一亮） 误打误撞，倒是撞上了个意外收获。就地侦察，确认是否具备攻击价值。如果能摧毁他们的后勤设施，比正面打一仗更有价值。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敌通信兵： 是！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（场景二：夜色中，敌军部队悄无声息地向兵工厂方向移动。）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场景二： 纵队装备处（兵工厂）废墟。硝烟未散，设备残骸遍地。燕延平被战士从废墟中抬出，昏迷不醒。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（背景音：炮弹爆炸声、呼喊声。）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（场景切换：纵队指挥部。燕延军和刘岳军暴跳如雷。）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燕延军：（拍桌子） 是我们的通信出了问题，让敌人钻了空子！还是情报滞后，让敌人摸到了后方！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刘岳军：（怒火冲天，抄起电话直接打给独立旅旅部） 陈砺真！我不管你用什么方法！不管来多少敌军！一定抢在他们之前，把狗娘养的敌军大队给我干掉！给我重复一遍！干掉！！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（场景切换：独立旅旅部。陈砺真接电话，站得笔直，中气十足。）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陈砺真：（对着电话吼回去） 是！我重复一遍！把狗娘养的敌军大队干掉！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（陈砺真挂掉电话，随即召开紧急作战会议。）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第七幕：错失主攻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独立旅作战会议室。陈砺真站在地图前，成锦元作为通信团指导员代表出席。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陈砺真：（指着地图上的侧翼位置） 考虑到敌方可能已经掌握了纵队的部分通信频率，为了稳妥起见，保持联络的重任交给纵队直属的另一支通信部队。通信团，安排在侧翼保障位置。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（秦延诤在团指挥部听到这个消息，内心十分难受。他沉闷地走出指挥部，恰好在走廊里遇上刚开完会回来的成锦元。）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秦延诤：（指着成锦元的鼻子骂） 你说说你们！上次主力师开会，咱们团怎么就没捞到主攻任务？小郑不吭声，成锦元你也没说话！你们怕什么呀！你们怎么就不敢找陈砺真干一架呢！咱们通信团养了那么久，关键时刻却连个正面开战的机会都没捞着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成锦元：（抬眼看他） 当时旅长在全师面前点名批评我们通信团联络效率低，我怕我跟他吵起来，他当场把我们团编制拆了。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（郑守诤走来，默默补充。）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郑守诤： 而且他是旅长。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秦延诤：（理直气壮） 旅长怎么了？旅长也是人！只要是人，就能沟通！你们要学会在战略层面表达我们的需求！懂吗？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成锦元： 懂了。下次主攻机会，团长你去抢。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 ……行。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第八幕：转机来电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独立旅观察哨所。陈砺真用望远镜观察战场，眉头紧锁。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陈砺真：（自语） 敌军在遭遇侧翼攻击时，调度极其灵活，近乎拥有实时情报支持。结合兵工厂被偷袭的精准度……敌方一定有一支精锐的通信侦察分队。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（他当即拨通通信团的专线电话。）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（场景切换：通信团院子。秦延诤正在骂人。电话铃声响起，他接起来。）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秦延诤：（对着电话，语气不耐烦） 喂？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（听筒里传来陈砺真的声音。）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 秦延诤？你小子现在估计又在骂街吧？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（秦延诤显然没有捂住话筒，他正转头看向旁边的郑守诤和成锦元。）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秦延诤：（震惊地） 哪个狗日的打我小报告！？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（郑守诤低头看地图，成锦元低头看文件。）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陈砺真：（通过听筒，直接吼） 你少冤枉人！我是猜的！仗有你打的！不过你给我听好——轮到你上时，你要是断不了对方的通讯——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（秦延诤听到这里，眼睛一亮，立刻抢话，语气极其顺溜，像是排练过无数遍。）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秦延诤：（接话极快） 你就把我的脑袋拧下来当夜壶！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陈砺真：（在电话那头顿了一下，语气冷淡） 我用不着你这么大的夜壶。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（秦延诤一听这话，知道旅长不仅没真生气，还接住了他的梗。他立刻满脸堆笑，毫不犹豫地双膝一弯，对着电话机“咚”地一声跪了下去，动作极其丝滑。）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秦延诤：（跪着，语气真诚而激动） 哎哎，谢谢旅长！谢谢旅长！我给您跪下了旅长！您尽管吩咐，我保证完成任务！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（陈砺真放下电话。秦延诤从地上爬起来，拍了拍膝盖上的灰，转头看向郑守诤和成锦元，一扫之前的阴霾。）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 都听到了吧？旅长把核心任务交给咱们了！二弟，你负责侦听，你负责破译，指导员负责保密。这仗打完，兵工厂的血债，咱们来讨！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第九幕：炮火摸鱼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炮兵阵地。炮火轰鸣，炮兵团副团长陈砺锋正蹲在火炮阵地上瞄准前方。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（炮火声中，秦延诤突然蹲到他旁边，脸上带着没心没肺的笑容，手里还攥着一发炮弹壳。）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陈砺锋：（转头，压低声音咆哮） 你怎么在这儿？！你他妈是通信团的！你在这儿干嘛？！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秦延诤：（理直气壮） 来配合你们战斗啊！我是来帮你们捡战利品的，顺便看看能不能缴获点好东西！你看那边，敌人的电台就在那儿！只要火力一停，我立马冲过去给它收编了！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陈砺锋：（气得发抖，但炮声太大，他又不敢真的把秦延诤踹出阵地，只能一边装弹一边低声骂） 你等着，要是武锋团长知道了，非得让旅长把你的通信团给拆了！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秦延诤：（赶紧凑过去央求） 别告诉她！我保证！等我搞到那批电台，分你一台！你要是帮我保密，下次我就让你也来摸一把！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（炮兵团火力掩护下，秦延诤真的趁乱摸到敌军指挥所附近，硬是扛了两台崭新的电台，连滚带爬地撤了回来。）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最终，在通信团的精准引导和配合下，炮兵团长武锋带领全团成功覆盖了敌军的指挥节点。敌军的通信联络网被彻底切断，那支曾给兵工厂带来灾难的敌军大队，彻底失去了退路。整场战役以纵队的全面胜利告终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第十幕：旅长来电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场景： 通信团指挥部。秦延诤正得意洋洋地向成锦元炫耀那批设备。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秦延诤：（拿起一台崭新的电台，语气得意） 指导员，看见没有？这批宝贝，是我跟着炮兵团冲到前线、顺手牵羊缴获的！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成锦无(推了推眼镜，不动声色地看文件)：.....顺手的？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(理直气壮)：那当然！咱通信团的装备一直缺编，我不自己想办法，谁给响们添置？你是没看见当时那场面，炮兵团在前面顶着，我跟着炮兵团冲锋，然后趁机摸到敌方据点后面，当时陈砺锋那脸吓得……比见了鬼还精彩！这可比一年前去求旅长强多了！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成锦元：（头也不抬） 你找旅长要过？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秦延诤：（摊手） 要过啊！一年前我去找陈砺真要装备，他当时那叫一个抠门，跟我说：要装备没有，要命一条！你看我陈砺真的脑袋像不像装备？你把脑袋砍了换装备！从那以后我就明白了，指望他不如指望我自己！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（他正说到兴头上，桌上的电话猛然响起。秦延诤接起来，听筒里传来陈砺真那标志性的、沉稳却极度压迫的声音。）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陈砺真：（通过电话，不紧不慢） 秦延诤啊，我恭喜你发财啦。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（秦延诤脸色瞬间凝固，握着电话的手微微颤抖。他转头看了一眼成锦元，成锦元已经停下了翻文件的手，用一种“我已经猜到你要倒霉了”的目光看着他。）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陈砺真：（继续通过电话说） 听说你昨天跟着炮兵团摸上了前沿阵地？怎么，通信团的编制不够大，想混进炮兵团干点别的事？还是说，我该打电话给刘师长，告诉他通信团团长擅离职守、私扣缴获？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（秦延诤的冷汗瞬间就下来了，声音里带着讨好和慌乱。）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秦延诤：（对着电话） 旅长！别！您别跟师长说！这事儿……这事儿我不是正在跟您汇报嘛！您看，咱们旅部不也缺设备吗？要不，我分一半给您？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陈砺真： 分一半？先把清单交上来，至于怎么分，那是我的事。记住，下次再擅自行动，我可就不是打电话了。你手里那批东西，就当是你们团的“战利品”，暂借旅部统一调配。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秦延诤：（对着电话连连点头） 哎哎，好嘞！谢谢旅长！我这就列清单！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（挂掉电话后，他转头看向成锦元，带着一丝劫后余生的感觉。）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 ……完了，旅长的情报工作，比咱们通信团还快。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（秦延诤把缴获的电台往桌上重重一放，背着手走了两步，越想越憋屈，低声骂了一句，带着一丝咬牙切齿又无可奈何的语气。）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秦延诤：（转头看向成锦元，一字一顿地嘟囔） ……官大一级压死人那……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成锦元：（依然低着头，但嘴角似乎微微动了一下，没接话，只是默默把那份“暂借旅部”的清单推到了他面前。）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（秦延诤看着那份清单，深吸一口气，认命地拿起笔。全剧终。）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2026-07-13T13:38:56Z</dcterms:modified>
</cp:coreProperties>
</file>