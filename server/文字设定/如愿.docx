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7DA9A5D">
      <w:pPr>
        <w:pStyle w:val="style2"/>
        <w:outlineLvl w:val="1"/>
        <w:rPr>
          <w:b/>
          <w:sz w:val="36"/>
        </w:rPr>
      </w:pPr>
      <w:r>
        <w:rPr>
          <w:b/>
          <w:sz w:val="36"/>
        </w:rPr>
        <w:t>如愿</w:t>
      </w:r>
    </w:p>
    <w:p w14:paraId="D97F81F6">
      <w:pPr>
        <w:pStyle w:val="style0"/>
        <w:jc w:val="left"/>
        <w:rPr/>
      </w:pPr>
      <w:r>
        <w:rPr>
          <w:b/>
          <w:bCs/>
          <w:sz w:val="27"/>
          <w:szCs w:val="27"/>
        </w:rPr>
        <w:t>序章 古路坝的最后一声叹息</w:t>
      </w:r>
    </w:p>
    <w:p w14:paraId="F2810995">
      <w:pPr>
        <w:pStyle w:val="style0"/>
        <w:rPr/>
      </w:pPr>
      <w:r>
        <w:br/>
      </w:r>
    </w:p>
    <w:p w14:paraId="03000226">
      <w:pPr>
        <w:pStyle w:val="style0"/>
        <w:jc w:val="left"/>
        <w:rPr/>
      </w:pPr>
      <w:r>
        <w:rPr>
          <w:sz w:val="24"/>
          <w:szCs w:val="24"/>
        </w:rPr>
        <w:t>一九五七年的深秋，秦岭深处的风已带上了刺骨的寒意，像无数把钝刀，反复刮擦着古路坝斑驳的土墙。西北工学院的意识体秦毅诚，独自站在即将被合并的校舍前，目光沉静地掠过每一寸熟悉的土地。他的底色是“公诚勇毅”，这四个字早已融入他的骨血，让他习惯了在艰苦中坚守，在沉默中承担。</w:t>
      </w:r>
    </w:p>
    <w:p w14:paraId="09BEBB83">
      <w:pPr>
        <w:pStyle w:val="style0"/>
        <w:rPr/>
      </w:pPr>
      <w:r>
        <w:br/>
      </w:r>
    </w:p>
    <w:p w14:paraId="468E3219">
      <w:pPr>
        <w:pStyle w:val="style0"/>
        <w:jc w:val="left"/>
        <w:rPr/>
      </w:pPr>
      <w:r>
        <w:rPr>
          <w:sz w:val="24"/>
          <w:szCs w:val="24"/>
        </w:rPr>
        <w:t>他早已预知了自己的结局。当合并的消息传来，他只是轻轻叹了口气，仿佛卸下了千斤重担。他坦然地接受了命运的安排，甚至提前来到西安，安抚即将与他融合的华东航空学院意识体秦瑜航。“不是你的错，”他拍着那个满腔热血的女孩的肩膀，声音温和而坚定，“这是国家的需要，我们都该高兴。”他又安慰那些因他即将消逝而哭泣的弟弟妹妹们，“没关系的，忘了我吧，西工大的精神会一直在。”</w:t>
      </w:r>
    </w:p>
    <w:p w14:paraId="4C481425">
      <w:pPr>
        <w:pStyle w:val="style0"/>
        <w:rPr/>
      </w:pPr>
      <w:r>
        <w:br/>
      </w:r>
    </w:p>
    <w:p w14:paraId="D13AA7C5">
      <w:pPr>
        <w:pStyle w:val="style0"/>
        <w:jc w:val="left"/>
        <w:rPr/>
      </w:pPr>
      <w:r>
        <w:rPr>
          <w:sz w:val="24"/>
          <w:szCs w:val="24"/>
        </w:rPr>
        <w:t>那时的他，从容得像一位即将远行的长者，将身后事安排得井井有条。他以为，死亡不过是一场漫长的沉睡，意识会像古路坝的黄土一样，缓缓沉淀，最终归于虚无。</w:t>
      </w:r>
    </w:p>
    <w:p w14:paraId="6DB3BFDA">
      <w:pPr>
        <w:pStyle w:val="style0"/>
        <w:rPr/>
      </w:pPr>
      <w:r>
        <w:br/>
      </w:r>
    </w:p>
    <w:p w14:paraId="CE2A2B03">
      <w:pPr>
        <w:pStyle w:val="style0"/>
        <w:jc w:val="left"/>
        <w:rPr/>
      </w:pPr>
      <w:r>
        <w:rPr>
          <w:sz w:val="24"/>
          <w:szCs w:val="24"/>
        </w:rPr>
        <w:t>然而，当那一刻真正降临，当他的意识开始如沙漏中的细沙般不可逆转地流逝时，一股前所未有的恐惧攫住了他。那不是对疼痛的畏惧，而是对“不存在”的本能抗拒。他看着自己的双手变得透明，看着熟悉的校舍在视野中扭曲、褪色，一种被世界彻底抛弃的孤独感如潮水般将他淹没。</w:t>
      </w:r>
    </w:p>
    <w:p w14:paraId="2D816220">
      <w:pPr>
        <w:pStyle w:val="style0"/>
        <w:rPr/>
      </w:pPr>
      <w:r>
        <w:br/>
      </w:r>
    </w:p>
    <w:p w14:paraId="4A434AFB">
      <w:pPr>
        <w:pStyle w:val="style0"/>
        <w:jc w:val="left"/>
        <w:rPr/>
      </w:pPr>
      <w:r>
        <w:rPr>
          <w:sz w:val="24"/>
          <w:szCs w:val="24"/>
        </w:rPr>
        <w:t>“为什么？”一个声音在他即将消散的意识深处嘶吼，那声音陌生而尖锐，不像是沉稳的秦毅诚会发出的，“为什么偏偏是我？！”</w:t>
      </w:r>
    </w:p>
    <w:p w14:paraId="B68E3745">
      <w:pPr>
        <w:pStyle w:val="style0"/>
        <w:rPr/>
      </w:pPr>
      <w:r>
        <w:br/>
      </w:r>
    </w:p>
    <w:p w14:paraId="7644911B">
      <w:pPr>
        <w:pStyle w:val="style0"/>
        <w:jc w:val="left"/>
        <w:rPr/>
      </w:pPr>
      <w:r>
        <w:rPr>
          <w:sz w:val="24"/>
          <w:szCs w:val="24"/>
        </w:rPr>
        <w:t>他想起古路坝的日日夜夜，想起在油灯下苦读的学子，想起自己用“公诚勇毅”撑起的这片天空。他不甘心！不甘心就这样无声无息地消失，不甘心自己的存在被轻易抹去，更不甘心那个热烈如火的秦瑜航，将彻底取代他，成为西工大新的名字。</w:t>
      </w:r>
    </w:p>
    <w:p w14:paraId="21D37EB4">
      <w:pPr>
        <w:pStyle w:val="style0"/>
        <w:rPr/>
      </w:pPr>
      <w:r>
        <w:br/>
      </w:r>
    </w:p>
    <w:p w14:paraId="9D554EAD">
      <w:pPr>
        <w:pStyle w:val="style0"/>
        <w:jc w:val="left"/>
        <w:rPr/>
      </w:pPr>
      <w:r>
        <w:rPr>
          <w:sz w:val="24"/>
          <w:szCs w:val="24"/>
        </w:rPr>
        <w:t>这股极致的“不甘心”，如同决堤的洪水，冲垮了他理智的堤坝，化作一股强大而无形的力量，将他的灵魂从既定的轨道上狠狠拽离。他感觉自己被抛入了一个漆黑的、没有尽头的裂缝，四周是混乱的时空乱流，耳边是无数破碎的呐喊与低语。</w:t>
      </w:r>
    </w:p>
    <w:p w14:paraId="A75C76AB">
      <w:pPr>
        <w:pStyle w:val="style0"/>
        <w:rPr/>
      </w:pPr>
      <w:r>
        <w:br/>
      </w:r>
    </w:p>
    <w:p w14:paraId="8D737A95">
      <w:pPr>
        <w:pStyle w:val="style0"/>
        <w:jc w:val="left"/>
        <w:rPr/>
      </w:pPr>
      <w:r>
        <w:rPr>
          <w:sz w:val="24"/>
          <w:szCs w:val="24"/>
        </w:rPr>
        <w:t>在这无尽的黑暗中，不知过了多久，或许是一瞬，或许是千年。就在他以为一切都将彻底终结时，一丝微弱的光感刺破了黑暗。他感到自己正被一股无形的力量缓缓托起，向着某个未知的方向坠去。</w:t>
      </w:r>
    </w:p>
    <w:p w14:paraId="67819E74">
      <w:pPr>
        <w:pStyle w:val="style0"/>
        <w:rPr/>
      </w:pPr>
      <w:r>
        <w:br/>
      </w:r>
    </w:p>
    <w:p w14:paraId="520016F9">
      <w:pPr>
        <w:pStyle w:val="style0"/>
        <w:jc w:val="left"/>
        <w:rPr/>
      </w:pPr>
      <w:r>
        <w:rPr>
          <w:sz w:val="24"/>
          <w:szCs w:val="24"/>
        </w:rPr>
        <w:t>然后，他发现自己还能睁开眼。</w:t>
      </w:r>
    </w:p>
    <w:p w14:paraId="1D66BAC6">
      <w:pPr>
        <w:pStyle w:val="style0"/>
        <w:rPr/>
      </w:pPr>
      <w:r>
        <w:br/>
      </w:r>
    </w:p>
    <w:p w14:paraId="9B4C793C">
      <w:pPr>
        <w:pStyle w:val="style0"/>
        <w:jc w:val="left"/>
        <w:rPr/>
      </w:pPr>
      <w:r>
        <w:rPr>
          <w:b/>
          <w:bCs/>
          <w:sz w:val="27"/>
          <w:szCs w:val="27"/>
        </w:rPr>
        <w:t>第一章 长安春深</w:t>
      </w:r>
    </w:p>
    <w:p w14:paraId="DB3F1F41">
      <w:pPr>
        <w:pStyle w:val="style0"/>
        <w:rPr/>
      </w:pPr>
      <w:r>
        <w:br/>
      </w:r>
    </w:p>
    <w:p w14:paraId="2851D785">
      <w:pPr>
        <w:pStyle w:val="style0"/>
        <w:jc w:val="left"/>
        <w:rPr/>
      </w:pPr>
      <w:r>
        <w:rPr>
          <w:sz w:val="24"/>
          <w:szCs w:val="24"/>
        </w:rPr>
        <w:t>1958年春天，秦毅诚在西北工业大学宿舍里醒过来。窗外是关中平原那种灰蓝色的天，跟古路坝湿漉漉的阴天完全两个样。楼下传来学生出操的脚步声，他捏了捏盖在身上的棉被，实实在在的触感告诉他——他真的用“秦毅诚”这个名字活下来了。身边的人都接纳他，好像他从没在院校合并前那个黄昏，消失在黄土里似的。</w:t>
      </w:r>
    </w:p>
    <w:p w14:paraId="8550E6E0">
      <w:pPr>
        <w:pStyle w:val="style0"/>
        <w:rPr/>
      </w:pPr>
      <w:r>
        <w:br/>
      </w:r>
    </w:p>
    <w:p w14:paraId="31C10C07">
      <w:pPr>
        <w:pStyle w:val="style0"/>
        <w:jc w:val="left"/>
        <w:rPr/>
      </w:pPr>
      <w:r>
        <w:rPr>
          <w:sz w:val="24"/>
          <w:szCs w:val="24"/>
        </w:rPr>
        <w:t>他今天打算去看看家里人。</w:t>
      </w:r>
    </w:p>
    <w:p w14:paraId="83700A39">
      <w:pPr>
        <w:pStyle w:val="style0"/>
        <w:rPr/>
      </w:pPr>
      <w:r>
        <w:br/>
      </w:r>
    </w:p>
    <w:p w14:paraId="F5D06252">
      <w:pPr>
        <w:pStyle w:val="style0"/>
        <w:jc w:val="left"/>
        <w:rPr/>
      </w:pPr>
      <w:r>
        <w:rPr>
          <w:sz w:val="24"/>
          <w:szCs w:val="24"/>
        </w:rPr>
        <w:t>西北大学的梧桐道，树影斑驳得像一张旧地图。秦懿就站在一棵悬铃木下——在原世界里替他挡风的大姐，现在是个高个子男人，穿深灰色中山装，戴着金丝眼镜，眉眼之间还是那股子掌控全局的从容劲儿。看见他来了，镜片后的眼神顿时柔和下来，快走几步迎上来，手掌沉沉地落在他肩膀上，问他课业累不累、夜里还咳不咳，从前的事一句不提，仿佛他一直就是这家里的孩子。秦毅诚笑着应了话，低头整整袖口，把穿越带来的满心翻涌都藏进平静的语气里，可眼眶还是因为这份没变的关心，隐隐发酸。</w:t>
      </w:r>
    </w:p>
    <w:p w14:paraId="218FB681">
      <w:pPr>
        <w:pStyle w:val="style0"/>
        <w:rPr/>
      </w:pPr>
      <w:r>
        <w:br/>
      </w:r>
    </w:p>
    <w:p w14:paraId="E872DB90">
      <w:pPr>
        <w:pStyle w:val="style0"/>
        <w:jc w:val="left"/>
        <w:rPr/>
      </w:pPr>
      <w:r>
        <w:rPr>
          <w:sz w:val="24"/>
          <w:szCs w:val="24"/>
        </w:rPr>
        <w:t>回廊下碰见陕师大</w:t>
      </w:r>
      <w:r>
        <w:rPr>
          <w:rFonts w:hint="eastAsia"/>
          <w:sz w:val="24"/>
          <w:szCs w:val="24"/>
          <w:lang w:eastAsia="zh-CN"/>
        </w:rPr>
        <w:t>的秦熠晖</w:t>
      </w:r>
      <w:r>
        <w:rPr>
          <w:sz w:val="24"/>
          <w:szCs w:val="24"/>
        </w:rPr>
        <w:t>——原世界的妹妹，如今是个清瘦的男青年，穿着蓝布长衫，怀里抱着讲义，喊他“</w:t>
      </w:r>
      <w:r>
        <w:rPr>
          <w:rFonts w:hint="eastAsia"/>
          <w:sz w:val="24"/>
          <w:szCs w:val="24"/>
          <w:lang w:eastAsia="zh-CN"/>
        </w:rPr>
        <w:t>哥</w:t>
      </w:r>
      <w:r>
        <w:rPr>
          <w:sz w:val="24"/>
          <w:szCs w:val="24"/>
        </w:rPr>
        <w:t>哥”时声音还是那么软和，像从前一样。递给他一盒槐花糕，又顺手拂掉他肩上的梧桐絮，动作温温柔柔的，像是旧时光换了一身衣服，又跟了上来。午后他去了杨陵的试验田，见到秦毅朴和秦毅实——原世界里两个弟弟，如今是卷着裤腿、满脚泥巴的姑娘，举着麦穗冲他笑，叽叽喳喳地讲新品种抗病性有多好。他看着她们，心里涌上一阵说不出的踏实，最亲的那些感情线一条都没断，只是换了样子，还在他够得着的地方活得好好儿的。</w:t>
      </w:r>
    </w:p>
    <w:p w14:paraId="6872DBF1">
      <w:pPr>
        <w:pStyle w:val="style0"/>
        <w:rPr/>
      </w:pPr>
      <w:r>
        <w:br/>
      </w:r>
    </w:p>
    <w:p w14:paraId="7DEA2498">
      <w:pPr>
        <w:pStyle w:val="style0"/>
        <w:jc w:val="left"/>
        <w:rPr/>
      </w:pPr>
      <w:r>
        <w:rPr>
          <w:sz w:val="24"/>
          <w:szCs w:val="24"/>
        </w:rPr>
        <w:t>回来路上在城墙根底下找了个茶摊歇脚，粗瓷碗里的茯茶泛着琥珀色的光。碰巧遇上西北政法的秦延华，他眉眼温温润润的，带着股延安出身的书卷气，聊起法理来偶尔露出点锋芒，像棉花里藏了根细针。旁边是西安公路交通学院的秦路遥，他一身工装，袖口上沾着机油味儿，说起新修的公路干线时眼睛亮得发光。他以前在古路坝偏安一隅，没跟这些西安高校的人打过什么交道，也不知他们在原世界是什么性格什么性别。和这会儿聊了几句，越发觉得这座城市宽容得像一张大网，稳稳当当把他托住了。</w:t>
      </w:r>
    </w:p>
    <w:p w14:paraId="C0E8849E">
      <w:pPr>
        <w:pStyle w:val="style0"/>
        <w:rPr/>
      </w:pPr>
      <w:r>
        <w:br/>
      </w:r>
    </w:p>
    <w:p w14:paraId="6B59CAD9">
      <w:pPr>
        <w:pStyle w:val="style0"/>
        <w:jc w:val="left"/>
        <w:rPr/>
      </w:pPr>
      <w:r>
        <w:rPr>
          <w:sz w:val="24"/>
          <w:szCs w:val="24"/>
        </w:rPr>
        <w:t>日头落山的时候，他在兴庆宫边上又见到秦思远，对方还是男性，穿了件洗得发白的长衫，给他斟酒，笑着聊西迁以后的水土习惯，手腕稳稳的，声音透着关中人的爽利。秦毅诚端起杯子，目光扫过秦思远，又把今天见到的人在心里过了一遍——长姐做了兄长，妹妹成了男青年，两个弟弟变成了田里的姑娘——忽然之间就踏实了。这世界的性别没什么定数，像一盘打散的棋子，随便怎么摆都行。既然规矩本来就没个准，那自己以男生秦毅诚的身份活着，根本用不着多想。他只要老老实实当那个从1957年缝隙里爬出来的西工院就行了。</w:t>
      </w:r>
    </w:p>
    <w:p w14:paraId="2ADD01BE">
      <w:pPr>
        <w:pStyle w:val="style0"/>
        <w:rPr/>
      </w:pPr>
      <w:r>
        <w:br/>
      </w:r>
    </w:p>
    <w:p w14:paraId="AA33270A">
      <w:pPr>
        <w:pStyle w:val="style0"/>
        <w:jc w:val="left"/>
        <w:rPr/>
      </w:pPr>
      <w:r>
        <w:rPr>
          <w:sz w:val="24"/>
          <w:szCs w:val="24"/>
        </w:rPr>
        <w:t>夜里回去，一个人走在西工大的林荫道上，晚风把衬衫下摆吹得轻轻晃。他抬头看，一弯新月挂在灰蓝色的天上。古路坝的寒风，还有攥出血印的黄土，已经是上辈子的事了。而现在——长兄的关心、弟妹的笑声、故人的温酒、这座城市的接纳，都是实实在在握在手心里的。一股强烈的欢喜像暖流一样涌遍全身：活着，还被人在乎着，这就是最大的如愿了。那是古路坝那个消逝的黄昏里，他连想都不敢想的事情。</w:t>
      </w:r>
    </w:p>
    <w:p w14:paraId="959A454F">
      <w:pPr>
        <w:pStyle w:val="style0"/>
        <w:rPr/>
      </w:pPr>
      <w:r>
        <w:br/>
      </w:r>
    </w:p>
    <w:p w14:paraId="AD918F82">
      <w:pPr>
        <w:pStyle w:val="style0"/>
        <w:jc w:val="left"/>
        <w:rPr/>
      </w:pPr>
      <w:r>
        <w:rPr>
          <w:b/>
          <w:bCs/>
          <w:sz w:val="27"/>
          <w:szCs w:val="27"/>
        </w:rPr>
        <w:t>第二章 南京的信</w:t>
      </w:r>
    </w:p>
    <w:p w14:paraId="3C078E9A">
      <w:pPr>
        <w:pStyle w:val="style0"/>
        <w:rPr/>
      </w:pPr>
      <w:r>
        <w:br/>
      </w:r>
    </w:p>
    <w:p w14:paraId="188633C3">
      <w:pPr>
        <w:pStyle w:val="style0"/>
        <w:jc w:val="left"/>
        <w:rPr/>
      </w:pPr>
      <w:r>
        <w:rPr>
          <w:sz w:val="24"/>
          <w:szCs w:val="24"/>
        </w:rPr>
        <w:t>秦毅诚把那晚的狂喜小心翼翼地藏进心底，像把一颗暖热的炭火埋进灰烬，从此打定主意要专心做这个世界的秦毅诚，珍惜每一口呼吸，不让任何人从他眼里看出半点裂缝。</w:t>
      </w:r>
    </w:p>
    <w:p w14:paraId="1419C763">
      <w:pPr>
        <w:pStyle w:val="style0"/>
        <w:rPr/>
      </w:pPr>
      <w:r>
        <w:br/>
      </w:r>
    </w:p>
    <w:p w14:paraId="7B333497">
      <w:pPr>
        <w:pStyle w:val="style0"/>
        <w:jc w:val="left"/>
        <w:rPr/>
      </w:pPr>
      <w:r>
        <w:rPr>
          <w:sz w:val="24"/>
          <w:szCs w:val="24"/>
        </w:rPr>
        <w:t>南京中央家族的信是在一个落雨的午后递到他手里的，信封上写着“秦瑜航亲启”，字迹带着玄武湖边的潮气。他捏着那薄薄的纸页在窗前坐了很久，雨丝把玻璃糊成一片毛玻璃，把他的影子也糊成一片虚浮。他心知肚明，合并那日消散的是秦瑜航，留下的是他自己——是古路坝那个不甘的秦毅诚借着这具躯体重新活了过来。可他该怎么对南京的人说？说你们的家人没了，被我吞了？他提起笔，蘸了浓墨，写下他以为的真相：合并留下的是秦毅诚的灵魂，秦瑜航走了，但我会替着秦瑜航好好活下去，看西安的天，去飞那些没有飞完的航程。信寄出去以后，他盯着烛火发了半宿的呆，忽然一个念头如冰锥刺进后心——在原世界，秦瑜航作为合并后的主体，是不是也被西北家族的人指着脊梁骨骂作“吞下西工院的凶手”？原来不管是在哪个世界，活下来的那个都要背负“吞噬者”的罪名，都要在夜深人静时对着虚空赎罪。</w:t>
      </w:r>
    </w:p>
    <w:p w14:paraId="6CC616F7">
      <w:pPr>
        <w:pStyle w:val="style0"/>
        <w:rPr/>
      </w:pPr>
      <w:r>
        <w:br/>
      </w:r>
    </w:p>
    <w:p w14:paraId="2DD396C7">
      <w:pPr>
        <w:pStyle w:val="style0"/>
        <w:jc w:val="left"/>
        <w:rPr/>
      </w:pPr>
      <w:r>
        <w:rPr>
          <w:sz w:val="24"/>
          <w:szCs w:val="24"/>
        </w:rPr>
        <w:t>这念头像一粒霉斑，起初只是小小的一点，很快便蔓延进他日常生活的肌理。他开始察觉到这具身体有着自己的记忆，不受他意志左右地背叛着他。路过布告栏时，他的目光会不受控制地被航空展的消息拽住，心脏跳动的频率快得不像是古路坝那个只懂土木和机械的秦毅诚该有的；与人争辩时，热烈的字句会突然从他嘴里冲出来，带着一股要腾空而起的冲劲，那是秦瑜航才会有的说话方式；就连走路，他也发现自己渐渐不再像从前那样沉稳地贴着地面，而是不自觉地昂起头，仿佛下一秒就要掠向云端。最可怕的一次，他在实验室里对着一张机翼图纸脱口而出某个气动参数，话音落下时满室寂静，他自己也愣在原地——他从来不知道那个数据，可他的舌头知道，他的手指知道，这具身体的每一寸肌肉都在替另一个灵魂呼吸。</w:t>
      </w:r>
    </w:p>
    <w:p w14:paraId="9F129CDB">
      <w:pPr>
        <w:pStyle w:val="style0"/>
        <w:rPr/>
      </w:pPr>
      <w:r>
        <w:br/>
      </w:r>
    </w:p>
    <w:p w14:paraId="CEEE68EA">
      <w:pPr>
        <w:pStyle w:val="style0"/>
        <w:jc w:val="left"/>
        <w:rPr/>
      </w:pPr>
      <w:r>
        <w:rPr>
          <w:sz w:val="24"/>
          <w:szCs w:val="24"/>
        </w:rPr>
        <w:t>恐惧像藤蔓一样缠上他的脊椎。夜里他站在宿舍的镜子前，借着月光端详那张脸，眉眼分明还是他熟悉的轮廓，可眼神里偶尔闪过的那种光芒，热烈、明亮、带着不顾一切的飞翔欲望，却陌生得让他不敢相认。他伸手触碰镜面，指尖冰凉，低声问自己：我是不是正在变成她？镜子里的年轻人没有回答，只是沉默地回望着他，仿佛在说，从你决定替她活下去的那一刻起，你们就已经分不清了。</w:t>
      </w:r>
    </w:p>
    <w:p w14:paraId="8BFCF3DD">
      <w:pPr>
        <w:pStyle w:val="style0"/>
        <w:rPr/>
      </w:pPr>
      <w:r>
        <w:br/>
      </w:r>
    </w:p>
    <w:p w14:paraId="709C909A">
      <w:pPr>
        <w:pStyle w:val="style0"/>
        <w:jc w:val="left"/>
        <w:rPr/>
      </w:pPr>
      <w:r>
        <w:rPr>
          <w:b/>
          <w:bCs/>
          <w:sz w:val="27"/>
          <w:szCs w:val="27"/>
        </w:rPr>
        <w:t>第三章 红星照邻</w:t>
      </w:r>
    </w:p>
    <w:p w14:paraId="98BF1989">
      <w:pPr>
        <w:pStyle w:val="style0"/>
        <w:rPr/>
      </w:pPr>
      <w:r>
        <w:br/>
      </w:r>
    </w:p>
    <w:p w14:paraId="F0657E9B">
      <w:pPr>
        <w:pStyle w:val="style0"/>
        <w:jc w:val="left"/>
        <w:rPr/>
      </w:pPr>
      <w:r>
        <w:rPr>
          <w:sz w:val="24"/>
          <w:szCs w:val="24"/>
        </w:rPr>
        <w:t>深秋，西工大校园南边那片围了数月的工地终于撤去围挡，露出一排灰砖灰瓦的新院落，离西工大的围墙不过几步路，墙根还堆着杉木与石灰屑，空气里浮动着新鲜油漆与干燥黄土混合的气息；秦毅诚每日从实验室归家都要路过那扇新漆的墨绿铁门，心知又有一位高校意识体要住进这条巷子，心脏竟莫名地轻快起来，仿佛这灰扑扑的老城终于要添进一抹未知的亮色。</w:t>
      </w:r>
    </w:p>
    <w:p w14:paraId="C65949EF">
      <w:pPr>
        <w:pStyle w:val="style0"/>
        <w:rPr/>
      </w:pPr>
      <w:r>
        <w:br/>
      </w:r>
    </w:p>
    <w:p w14:paraId="E01E70B8">
      <w:pPr>
        <w:pStyle w:val="style0"/>
        <w:jc w:val="left"/>
        <w:rPr/>
      </w:pPr>
      <w:r>
        <w:rPr>
          <w:sz w:val="24"/>
          <w:szCs w:val="24"/>
        </w:rPr>
        <w:t>欢迎会办在秦思远的小院，八仙桌上摆着花生米与温好的黄酒，各高校意识体三三两两聚在梧桐树下；秦毅诚端着酒杯倚在门框上，目光越过人群时忽然被钉住——新来的女孩站在昏黄的灯泡下，黑发梳成两条不长不短的麻花辫，辫梢用红头绳松松系着，一身洗得极干净的军装衬得肩背挺直，可那双眼亮得像藏了两颗调皮的星子，正拿着半块桂花糕与</w:t>
      </w:r>
      <w:r>
        <w:rPr>
          <w:rFonts w:hint="eastAsia"/>
          <w:sz w:val="24"/>
          <w:szCs w:val="24"/>
          <w:lang w:eastAsia="zh-CN"/>
        </w:rPr>
        <w:t>秦熠晖</w:t>
      </w:r>
      <w:r>
        <w:rPr>
          <w:sz w:val="24"/>
          <w:szCs w:val="24"/>
        </w:rPr>
        <w:t>比划着什么，笑起来左边脸颊陷下一个浅浅的酒窝，那股鲜活的生命力像无线电波穿透嘈杂人群，直直撞进他胸口，撞得手里的酒晃了晃，满脑子只剩下那辫梢的红头绳在视野里烧成一团小小的火焰。</w:t>
      </w:r>
    </w:p>
    <w:p w14:paraId="24491911">
      <w:pPr>
        <w:pStyle w:val="style0"/>
        <w:rPr/>
      </w:pPr>
      <w:r>
        <w:br/>
      </w:r>
    </w:p>
    <w:p w14:paraId="7D646043">
      <w:pPr>
        <w:pStyle w:val="style0"/>
        <w:jc w:val="left"/>
        <w:rPr/>
      </w:pPr>
      <w:r>
        <w:rPr>
          <w:sz w:val="24"/>
          <w:szCs w:val="24"/>
        </w:rPr>
        <w:t>他本就知那新院落离自己住处只隔一道矮墙，散场后月光把两院之间的夹道照得像一条银亮的河；第二日傍晚他蹲在院门口侍弄一盆麦苗，听见隔壁院门“吱呀”一响，那两条麻花辫便从墙头探了过来，女孩子扒着墙沿，军装领口被晚风掀起一角，冲他笑得毫无芥蒂：“你就是西工大的秦毅诚吧？我叫秦延诤，是新搬来的军事电信工程学院，听说你是从南京那边合并过来的？巧了，我生在江西长在延安，也见过不少西迁来的同志，咱们算是邻居啦。”她尾音轻轻上扬，像发报键按下后清脆的“嘀”，毫无心机地落进他耳朵里，却把他一颗心跳得乱了码序；他低头假装拨弄麦苗的土，耳根烧得发烫，满脑子都是她辫梢晃动的红头绳，竟完全没留意话里“从南京合并过来”的误会，更忘了开口纠正——秦延诤只当他默认了，歪着头又补了一句：“以后多关照啊，南京来的邻居。”</w:t>
      </w:r>
    </w:p>
    <w:p w14:paraId="39CB4556">
      <w:pPr>
        <w:pStyle w:val="style0"/>
        <w:rPr/>
      </w:pPr>
      <w:r>
        <w:br/>
      </w:r>
    </w:p>
    <w:p w14:paraId="7DF47010">
      <w:pPr>
        <w:pStyle w:val="style0"/>
        <w:jc w:val="left"/>
        <w:rPr/>
      </w:pPr>
      <w:r>
        <w:rPr>
          <w:sz w:val="24"/>
          <w:szCs w:val="24"/>
        </w:rPr>
        <w:t>这暧昧的涟漪尚未平复，巷口传来一声温温润润的招呼，秦延华拎着一袋刚出炉的柿饼从梧桐树影里走出来，见了墙头上的女孩子便自然而然笑起来，眉眼弯成柔软的弧度：“红星姐姐，搬来了怎么也不提前知会一声？”那声“红星姐姐”叫得又轻又熟，秦延诤转过头，辫子一甩，回喊他“延华小弟”，两人隔着矮墙相视而笑，空气里浮动着只有共同从延安风雪中走过来的人才懂的默契；秦毅诚蹲在原处，手里捏着没来得及放下的小铲子，忽然觉得胸口像是被什么轻轻堵住，一股说不清道不明的酸涩从舌根泛上来，盯着秦延华手里的柿饼，又盯着秦延诤辫梢的红头绳，猛然惊觉这堵得发慌的滋味原来就是吃醋——这份醋意让他更加确凿地明白，自己对这位“红星姐姐”的动心，早已不是邻里间的好感那么简单。</w:t>
      </w:r>
    </w:p>
    <w:p w14:paraId="4428B18A">
      <w:pPr>
        <w:pStyle w:val="style0"/>
        <w:rPr/>
      </w:pPr>
      <w:r>
        <w:br/>
      </w:r>
    </w:p>
    <w:p w14:paraId="A3CFC491">
      <w:pPr>
        <w:pStyle w:val="style0"/>
        <w:jc w:val="left"/>
        <w:rPr/>
      </w:pPr>
      <w:r>
        <w:rPr>
          <w:sz w:val="24"/>
          <w:szCs w:val="24"/>
        </w:rPr>
        <w:t>几日后，秦毅诚去兴庆宫畔寻秦思远，推开门时正见对方倚在窗边，手里捏着粗瓷茶杯，目光落在窗外虚空里，嘴角噙着一抹他从未见过的、近乎愣怔的柔和笑意；见他进来，秦思远倏然回神，手腕一抖险些泼了茶水，随即挂上温厚老练的面具笑着问他何事，可那笑意未达眼底，像一层薄纸勉强糊在窗棂上，遮着里头一盏突然亮起来的灯；秦毅诚顺着好友方才的视线望去，窗外只有那条通向城南新筑的巷子，秋风卷着梧桐叶打着旋儿飘过，他心中微微一动，隐约觉得有什么东西正在看不见的频段里悄然共振，说不清那究竟是友情的裂痕，还是另一颗心同频跳动的杂音。</w:t>
      </w:r>
    </w:p>
    <w:p w14:paraId="0F1CF914">
      <w:pPr>
        <w:pStyle w:val="style0"/>
        <w:rPr/>
      </w:pPr>
      <w:r>
        <w:br/>
      </w:r>
    </w:p>
    <w:p w14:paraId="F66A168F">
      <w:pPr>
        <w:pStyle w:val="style0"/>
        <w:jc w:val="left"/>
        <w:rPr/>
      </w:pPr>
      <w:r>
        <w:rPr>
          <w:b/>
          <w:bCs/>
          <w:sz w:val="27"/>
          <w:szCs w:val="27"/>
        </w:rPr>
        <w:t>第四章 满城风絮</w:t>
      </w:r>
    </w:p>
    <w:p w14:paraId="27435B0C">
      <w:pPr>
        <w:pStyle w:val="style0"/>
        <w:rPr/>
      </w:pPr>
      <w:r>
        <w:br/>
      </w:r>
    </w:p>
    <w:p w14:paraId="DC072EA2">
      <w:pPr>
        <w:pStyle w:val="style0"/>
        <w:jc w:val="left"/>
        <w:rPr/>
      </w:pPr>
      <w:r>
        <w:rPr>
          <w:sz w:val="24"/>
          <w:szCs w:val="24"/>
        </w:rPr>
        <w:t>秦毅诚仗着一墙之隔，每日清晨翻墙过去替秦延诤挑满水缸，扁担压得肩膀发红，放下水桶还仰着脸傻笑；见院墙缺了角，又扛来石灰砖块要补，结果一紧张和泥太稀，砖砌得歪歪扭扭像醉汉，秦延诤抱着胳膊在旁边看热闹，实在看不下去才抢过瓦刀三两下抹平，回头笑话他：“你这航空和土木出身的，砌墙还不如我这搞电台的。”他挠着头也不恼，只说：“那我以后只负责挑水。”那股子从古路坝泥土里长出来的实诚劲儿，像块焐热的粗铁，烫人却不伤人。</w:t>
      </w:r>
    </w:p>
    <w:p w14:paraId="F876E254">
      <w:pPr>
        <w:pStyle w:val="style0"/>
        <w:rPr/>
      </w:pPr>
      <w:r>
        <w:br/>
      </w:r>
    </w:p>
    <w:p w14:paraId="5C464297">
      <w:pPr>
        <w:pStyle w:val="style0"/>
        <w:jc w:val="left"/>
        <w:rPr/>
      </w:pPr>
      <w:r>
        <w:rPr>
          <w:sz w:val="24"/>
          <w:szCs w:val="24"/>
        </w:rPr>
        <w:t>秦思远走的是另一条路。隔日便在兴庆宫畔的小馆订一桌，长衫洗得发白，袖口沾着墨香，替她布菜时手腕稳当，将西迁路上的风沙都说成了故事，又不知从哪淘来一本线装诗集送她；只是每次她低头吃面时，秦毅诚瞥见好友的目光落在她眉飞色舞的神情上，温厚眼底会极快地闪过一丝暗色，像平静湖面下藏着旋涡。</w:t>
      </w:r>
    </w:p>
    <w:p w14:paraId="F4C22C5F">
      <w:pPr>
        <w:pStyle w:val="style0"/>
        <w:rPr/>
      </w:pPr>
      <w:r>
        <w:br/>
      </w:r>
    </w:p>
    <w:p w14:paraId="911EBB2B">
      <w:pPr>
        <w:pStyle w:val="style0"/>
        <w:jc w:val="left"/>
        <w:rPr/>
      </w:pPr>
      <w:r>
        <w:rPr>
          <w:sz w:val="24"/>
          <w:szCs w:val="24"/>
        </w:rPr>
        <w:t>西安城不大，闲话传得比城墙根的风还快。西北大学的秦懿在教研室摇头笑说“年轻人火力旺”，西安公路交通学院的秦路遥蹲在马路牙子上跟工友比划“那俩高材生为一个女同志差点没把城墙根踩塌”，</w:t>
      </w:r>
      <w:r>
        <w:rPr>
          <w:rFonts w:hint="eastAsia"/>
          <w:sz w:val="24"/>
          <w:szCs w:val="24"/>
          <w:lang w:eastAsia="zh-CN"/>
        </w:rPr>
        <w:t>秦熠晖</w:t>
      </w:r>
      <w:r>
        <w:rPr>
          <w:sz w:val="24"/>
          <w:szCs w:val="24"/>
        </w:rPr>
        <w:t>提着槐花糕来探她，柔声问可觉得烦，她却满嘴是糕含混不清地摆手；最逗的是秦延华，见着秦毅诚就喊“红星姐姐的追求者又来了”，气得秦毅诚想把那袋柿饼扣他头上。</w:t>
      </w:r>
    </w:p>
    <w:p w14:paraId="AE18E530">
      <w:pPr>
        <w:pStyle w:val="style0"/>
        <w:rPr/>
      </w:pPr>
      <w:r>
        <w:br/>
      </w:r>
    </w:p>
    <w:p w14:paraId="33ED686E">
      <w:pPr>
        <w:pStyle w:val="style0"/>
        <w:jc w:val="left"/>
        <w:rPr/>
      </w:pPr>
      <w:r>
        <w:rPr>
          <w:sz w:val="24"/>
          <w:szCs w:val="24"/>
        </w:rPr>
        <w:t>面对两人的攻势，秦延诤明显慌了神，使出浑身解数来招架，却又招架得不得法，那股子手忙脚乱里的鲜活劲儿，反倒比任何矜持都更灼人。那日秦毅诚挑完水，两人在院子里，夕阳把影子拉得很长，他刚要开口说什么，她突然一拍大腿讲起延安时期的笑话，说她小时候喜欢半夜偷偷跑出去捣鼓电台，却总是被抗大姐姐拎回窑洞，讲完自己先笑得前仰后合，麻花辫乱甩，中气十足的笑声把檐下的麻雀都惊飞了，根本没给他接话的空隙；隔几日秦思远在巷口候她，月光正好，他刚把诗集递过去，她突然大力拍他肩膀，一副老江湖的口气说“老秦，咱们是好哥们儿对吧”，拍得他长衫直晃，可那巴掌落到一半就泄了劲，耳尖红得能滴血，声音也虚了下去，像发报机突然没了电。到了休息日，她真就穿着“半部电台起家”的文化衫大大咧咧蹲在院门口啃苹果，见着秦毅诚就勾肩搭背喊“哥们儿谢了”，见着秦思远也挥手“来串门啊”，硬是把两个追求者处成了拜把子兄弟。她以为这掩饰天衣无缝，殊不知那拍肩膀时半途泄下去的力道、那扭过头去才敢红透的耳尖、那故意拔高了却还是发颤的声调，全落在秦毅诚眼里，他只觉得心里某个地方被轻轻撞了一下——她连逃避都这么认真，这么热烈，这么不擅伪装，像一团火，烧穿了所有欲拒还迎的套路，直直烫到他手心里。</w:t>
      </w:r>
    </w:p>
    <w:p w14:paraId="4A1DC7F9">
      <w:pPr>
        <w:pStyle w:val="style0"/>
        <w:rPr/>
      </w:pPr>
      <w:r>
        <w:br/>
      </w:r>
    </w:p>
    <w:p w14:paraId="F1403654">
      <w:pPr>
        <w:pStyle w:val="style0"/>
        <w:jc w:val="left"/>
        <w:rPr/>
      </w:pPr>
      <w:r>
        <w:rPr>
          <w:sz w:val="24"/>
          <w:szCs w:val="24"/>
        </w:rPr>
        <w:t>某夜秦毅诚又翻墙，却见秦延诤坐在门槛上，借着月光缝补军装扣子，辫子散了一半，嘴里还哼着跑调的《南泥湾》；见他突然出现，她吓得针扎了手，把手指含在嘴里瞪他，含混不清地骂：“你这人怎么跟特务似的。”眼角却弯着。秦毅诚蹲下来帮她穿针，月光把两人的影子投在院墙上，他忽然觉得，什么笑话、什么好哥们儿，不过都是她给自己搭的台阶，而他已经踏上了第一级，且心甘情愿地不想下来。</w:t>
      </w:r>
    </w:p>
    <w:p w14:paraId="FF99A0E9">
      <w:pPr>
        <w:pStyle w:val="style0"/>
        <w:rPr/>
      </w:pPr>
      <w:r>
        <w:br/>
      </w:r>
    </w:p>
    <w:p w14:paraId="CA91B6A0">
      <w:pPr>
        <w:pStyle w:val="style0"/>
        <w:jc w:val="left"/>
        <w:rPr/>
      </w:pPr>
      <w:r>
        <w:rPr>
          <w:b/>
          <w:bCs/>
          <w:sz w:val="27"/>
          <w:szCs w:val="27"/>
        </w:rPr>
        <w:t>第五章 心证</w:t>
      </w:r>
    </w:p>
    <w:p w14:paraId="FB733ED2">
      <w:pPr>
        <w:pStyle w:val="style0"/>
        <w:rPr/>
      </w:pPr>
      <w:r>
        <w:br/>
      </w:r>
    </w:p>
    <w:p w14:paraId="2A81EF1C">
      <w:pPr>
        <w:pStyle w:val="style0"/>
        <w:jc w:val="left"/>
        <w:rPr/>
      </w:pPr>
      <w:r>
        <w:rPr>
          <w:sz w:val="24"/>
          <w:szCs w:val="24"/>
        </w:rPr>
        <w:t>当秦延诤那双毫无芥蒂的眼睛第一次望向他，用清脆的“嘀”声般的声音喊出他名字时，秦毅诚的心脏在胸腔里擂起了一面鼓。那鼓声并非来自秦瑜航对蓝天的向往，而是源自他灵魂深处，那个在古路坝风沙中磨砺出的、属于秦毅诚自己的、最本能的悸动。这份心动，成了他在这异世界里确认“我之为我”的唯一铁证，比任何记忆都来得真实，比任何身份都来得可靠。他贪婪地汲取着这份喜悦，仿佛溺水者抱住浮木，坚信自己终于抓住了只属于秦毅诚的命运。</w:t>
      </w:r>
    </w:p>
    <w:p w14:paraId="94E4F941">
      <w:pPr>
        <w:pStyle w:val="style0"/>
        <w:rPr/>
      </w:pPr>
      <w:r>
        <w:br/>
      </w:r>
    </w:p>
    <w:p w14:paraId="18BF4AD0">
      <w:pPr>
        <w:pStyle w:val="style0"/>
        <w:jc w:val="left"/>
        <w:rPr/>
      </w:pPr>
      <w:r>
        <w:rPr>
          <w:sz w:val="24"/>
          <w:szCs w:val="24"/>
        </w:rPr>
        <w:t>然而，这浮木却在他尚未焐热时，便开始飘向另一个港湾。</w:t>
      </w:r>
    </w:p>
    <w:p w14:paraId="AC07D446">
      <w:pPr>
        <w:pStyle w:val="style0"/>
        <w:rPr/>
      </w:pPr>
      <w:r>
        <w:br/>
      </w:r>
    </w:p>
    <w:p w14:paraId="79CF94F4">
      <w:pPr>
        <w:pStyle w:val="style0"/>
        <w:jc w:val="left"/>
        <w:rPr/>
      </w:pPr>
      <w:r>
        <w:rPr>
          <w:sz w:val="24"/>
          <w:szCs w:val="24"/>
        </w:rPr>
        <w:t>不知从何时起，秦延诤院中那扇墨绿色的铁门，为他敞开的次数渐渐少了。他挑着水桶穿过夹道时，常常只能看见紧闭的门扉和门缝里漏出的几缕不属于她的谈笑声。巷子里的闲话也开始变了风向，从“两个高材生追一个女同志”，悄然滑向了“红星姐和兴庆宫那位哥走得更近了”。他几次登门，学生都笑着告诉他，秦延诤去了西交大，找秦思远探讨学术问题去了。</w:t>
      </w:r>
    </w:p>
    <w:p w14:paraId="0AA76CE9">
      <w:pPr>
        <w:pStyle w:val="style0"/>
        <w:rPr/>
      </w:pPr>
      <w:r>
        <w:br/>
      </w:r>
    </w:p>
    <w:p w14:paraId="C8B583A0">
      <w:pPr>
        <w:pStyle w:val="style0"/>
        <w:jc w:val="left"/>
        <w:rPr/>
      </w:pPr>
      <w:r>
        <w:rPr>
          <w:sz w:val="24"/>
          <w:szCs w:val="24"/>
        </w:rPr>
        <w:t>秦毅诚的心，便像被那夹道里的穿堂风一遍遍刮过，从滚烫变得冰凉。他开始怀疑，那日的心动是否只是他一厢情愿的错觉，或许在这具热烈奔放的身体里，连爱情也染上了秦瑜航的色彩，注定要飞向更广阔的天空，而不是停留在他这方古路坝的泥土旁。他看见秦延诤和秦思远并肩走在梧桐树下，女孩的笑声像风铃一样清脆，而秦思远依旧是一副温厚长兄的模样，只是眼底偶尔闪过的光，让他这个旁观者都觉得刺眼。他以为，这场角逐还未开始，便已结束。</w:t>
      </w:r>
    </w:p>
    <w:p w14:paraId="78DDE004">
      <w:pPr>
        <w:pStyle w:val="style0"/>
        <w:rPr/>
      </w:pPr>
      <w:r>
        <w:br/>
      </w:r>
    </w:p>
    <w:p w14:paraId="29247A35">
      <w:pPr>
        <w:pStyle w:val="style0"/>
        <w:jc w:val="left"/>
        <w:rPr/>
      </w:pPr>
      <w:r>
        <w:rPr>
          <w:sz w:val="24"/>
          <w:szCs w:val="24"/>
        </w:rPr>
        <w:t>但作为邻居，一些细微的裂痕还是落入了他的眼中。他发现秦延诤在与秦思远“单独出去”回来后，眉宇间总锁着一丝不易察觉的慌乱，那是一种与她平日活泼性子格格不入的迷茫。她会在墙头与他偶遇时，下意识地避开他的目光，辫梢的红头绳也仿佛失去了往日的活力，蔫蔫地垂着。有一次，他甚至听见她在院子里对着空气小声地、烦躁地自言自语：“……不对，这不是我……”声音轻得像一声叹息，旋即又被她刻意拔高的笑声掩盖。秦毅诚不懂恋爱，但他懂人心，他隐约觉得，秦延诤对这段看似更“暧昧”的关系，似乎比他这个被冷落的人还要不知所措。</w:t>
      </w:r>
    </w:p>
    <w:p w14:paraId="7329B9CE">
      <w:pPr>
        <w:pStyle w:val="style0"/>
        <w:rPr/>
      </w:pPr>
      <w:r>
        <w:br/>
      </w:r>
    </w:p>
    <w:p w14:paraId="DEAB31AC">
      <w:pPr>
        <w:pStyle w:val="style0"/>
        <w:jc w:val="left"/>
        <w:rPr/>
      </w:pPr>
      <w:r>
        <w:rPr>
          <w:sz w:val="24"/>
          <w:szCs w:val="24"/>
        </w:rPr>
        <w:t>这份不确定，像一颗埋在冻土下的种子，让他在绝望的寒冬里，仍存了一丝微弱的期盼。</w:t>
      </w:r>
    </w:p>
    <w:p w14:paraId="FB1C4022">
      <w:pPr>
        <w:pStyle w:val="style0"/>
        <w:rPr/>
      </w:pPr>
      <w:r>
        <w:br/>
      </w:r>
    </w:p>
    <w:p w14:paraId="02EA6E33">
      <w:pPr>
        <w:pStyle w:val="style0"/>
        <w:jc w:val="left"/>
        <w:rPr/>
      </w:pPr>
      <w:r>
        <w:rPr>
          <w:sz w:val="24"/>
          <w:szCs w:val="24"/>
        </w:rPr>
        <w:t>期盼在一个深秋的傍晚，化为了燎原的野火。</w:t>
      </w:r>
    </w:p>
    <w:p w14:paraId="BEF126F3">
      <w:pPr>
        <w:pStyle w:val="style0"/>
        <w:rPr/>
      </w:pPr>
      <w:r>
        <w:br/>
      </w:r>
    </w:p>
    <w:p w14:paraId="DE8C18A9">
      <w:pPr>
        <w:pStyle w:val="style0"/>
        <w:jc w:val="left"/>
        <w:rPr/>
      </w:pPr>
      <w:r>
        <w:rPr>
          <w:sz w:val="24"/>
          <w:szCs w:val="24"/>
        </w:rPr>
        <w:t>那天，秦毅诚刚从实验室回来，天色已晚，夹道里只有他一个人的脚步声。他正掏出钥匙，身后却传来一阵急促而凌乱的脚步声。他还未及回头，一个带着凉意和淡淡皂角香气的身体便一头撞进了他的怀里，双臂紧紧地环住了他的腰，力道大得仿佛要将自己嵌进他的骨血里。</w:t>
      </w:r>
    </w:p>
    <w:p w14:paraId="0BA69F6C">
      <w:pPr>
        <w:pStyle w:val="style0"/>
        <w:rPr/>
      </w:pPr>
      <w:r>
        <w:br/>
      </w:r>
    </w:p>
    <w:p w14:paraId="F9FAF06C">
      <w:pPr>
        <w:pStyle w:val="style0"/>
        <w:jc w:val="left"/>
        <w:rPr/>
      </w:pPr>
      <w:r>
        <w:rPr>
          <w:sz w:val="24"/>
          <w:szCs w:val="24"/>
        </w:rPr>
        <w:t>是秦延诤。</w:t>
      </w:r>
    </w:p>
    <w:p w14:paraId="1F6E7509">
      <w:pPr>
        <w:pStyle w:val="style0"/>
        <w:rPr/>
      </w:pPr>
      <w:r>
        <w:br/>
      </w:r>
    </w:p>
    <w:p w14:paraId="727DA2E8">
      <w:pPr>
        <w:pStyle w:val="style0"/>
        <w:jc w:val="left"/>
        <w:rPr/>
      </w:pPr>
      <w:r>
        <w:rPr>
          <w:sz w:val="24"/>
          <w:szCs w:val="24"/>
        </w:rPr>
        <w:t>她的脸埋在他的胸前，声音闷闷的，带着一丝哭腔和劫后余生的颤抖：“我不知道……我真的不知道自己怎么了……”她语无伦次，呼吸急促，温热的泪水很快洇湿了他胸前的衣襟，“我跟秦思远吵了一架……吵完我就只想往你这儿跑，腿自己就走过来了……我害怕……”</w:t>
      </w:r>
    </w:p>
    <w:p w14:paraId="45A88E29">
      <w:pPr>
        <w:pStyle w:val="style0"/>
        <w:rPr/>
      </w:pPr>
      <w:r>
        <w:br/>
      </w:r>
    </w:p>
    <w:p w14:paraId="B2647ACA">
      <w:pPr>
        <w:pStyle w:val="style0"/>
        <w:jc w:val="left"/>
        <w:rPr/>
      </w:pPr>
      <w:r>
        <w:rPr>
          <w:sz w:val="24"/>
          <w:szCs w:val="24"/>
        </w:rPr>
        <w:t>秦毅诚僵在原地，手中的钥匙“当啷”一声掉在地上。他低下头，看见女孩散开的麻花辫，看见她紧紧抓着他衣角、指节泛白的手。那一刻，他心中那片因失落而化为死灰的原野，被这突如其来的、滚烫的泪水瞬间点燃。那是一种失而复得的狂喜，是一种“我果然是我”的终极确认。他没有问她和秦思远吵了什么，也没有问她为何害怕。他只是缓缓地、坚定地抬起手，将她颤抖的身体拥入怀中，下巴轻轻抵在她的发顶。</w:t>
      </w:r>
    </w:p>
    <w:p w14:paraId="66E8E9F0">
      <w:pPr>
        <w:pStyle w:val="style0"/>
        <w:rPr/>
      </w:pPr>
      <w:r>
        <w:br/>
      </w:r>
    </w:p>
    <w:p w14:paraId="D3A9821A">
      <w:pPr>
        <w:pStyle w:val="style0"/>
        <w:jc w:val="left"/>
        <w:rPr/>
      </w:pPr>
      <w:r>
        <w:rPr>
          <w:sz w:val="24"/>
          <w:szCs w:val="24"/>
        </w:rPr>
        <w:t>晚风穿过夹道，卷起几片梧桐落叶，在他们脚边打着旋儿。远处的巷口，一盏昏黄的路灯亮了起来，将两个相拥的影子拉得很长，很长。</w:t>
      </w:r>
    </w:p>
    <w:p w14:paraId="0ADBBFCB">
      <w:pPr>
        <w:pStyle w:val="style0"/>
        <w:rPr/>
      </w:pPr>
      <w:r>
        <w:br/>
      </w:r>
    </w:p>
    <w:p w14:paraId="91C73DF4">
      <w:pPr>
        <w:pStyle w:val="style0"/>
        <w:jc w:val="left"/>
        <w:rPr/>
      </w:pPr>
      <w:r>
        <w:rPr>
          <w:b/>
          <w:bCs/>
          <w:sz w:val="27"/>
          <w:szCs w:val="27"/>
        </w:rPr>
        <w:t>第六章 镜中我</w:t>
      </w:r>
    </w:p>
    <w:p w14:paraId="D5394A27">
      <w:pPr>
        <w:pStyle w:val="style0"/>
        <w:rPr/>
      </w:pPr>
      <w:r>
        <w:br/>
      </w:r>
    </w:p>
    <w:p w14:paraId="D6C6C99A">
      <w:pPr>
        <w:pStyle w:val="style0"/>
        <w:jc w:val="left"/>
        <w:rPr/>
      </w:pPr>
      <w:r>
        <w:rPr>
          <w:sz w:val="24"/>
          <w:szCs w:val="24"/>
        </w:rPr>
        <w:t>相拥之后，两人的关系悬在将明未明的暧昧里。秦延诤次日醒来便后悔了，像只受惊的鸟猛地缩回壳里，见着他又拍肩膀又喊“哥们儿”，故意把“谢谢邻居”嚷得整条巷子都听见，仿佛那夜门槛上的月亮只是炉灰里一个烧尽的幻象。她甚至重新套上那件“半部电台起家”的文化衫，挺着胸脯在他面前晃悠，一副老江湖的做派。可秦毅诚不给她退路，她装傻他就翻墙，她拍肩膀他就握住她手腕往下拉，她讲冷笑话，他便直直望进她眼睛里，像块从古路坝深处刨出来的热石头，又烫又沉，把她所有虚张声势的退路都堵得严严实实。</w:t>
      </w:r>
    </w:p>
    <w:p w14:paraId="FC2B1966">
      <w:pPr>
        <w:pStyle w:val="style0"/>
        <w:rPr/>
      </w:pPr>
      <w:r>
        <w:br/>
      </w:r>
    </w:p>
    <w:p w14:paraId="AC2440C5">
      <w:pPr>
        <w:pStyle w:val="style0"/>
        <w:jc w:val="left"/>
        <w:rPr/>
      </w:pPr>
      <w:r>
        <w:rPr>
          <w:sz w:val="24"/>
          <w:szCs w:val="24"/>
        </w:rPr>
        <w:t>某个傍晚，夕阳把两院之间的夹道浇成蜜糖色，她实在被逼得没法，隔着矮墙冲他喊：“咱俩是革命同志！”声音拔得高高的，尾音却发颤，像发报机缺了电。秦毅诚没接话，把水桶往地上一放，单手一撑便翻过墙，落在她院里的脚步声沉而实，把她那句“革命同志”碾得粉碎。她下意识往后退，背脊抵上院门口那棵光秃秃的石榴树，退无可退。他还往前，她只好祭出那套抽象话术，嘴里颠三倒四地说着什么“当前信道已被占用”“请切换频段”，声音越来越小，最后碎在喉咙里，变成一句带着哭腔的“……你别逼我了”。秦毅诚停在她面前，没逼她，只是伸手把她额前散落的碎发别到耳后，指尖擦过她发烫的耳尖，说：“我不逼你，我天天来。”</w:t>
      </w:r>
    </w:p>
    <w:p w14:paraId="C87AB0FE">
      <w:pPr>
        <w:pStyle w:val="style0"/>
        <w:rPr/>
      </w:pPr>
      <w:r>
        <w:br/>
      </w:r>
    </w:p>
    <w:p w14:paraId="E09A7EBD">
      <w:pPr>
        <w:pStyle w:val="style0"/>
        <w:jc w:val="left"/>
        <w:rPr/>
      </w:pPr>
      <w:r>
        <w:rPr>
          <w:sz w:val="24"/>
          <w:szCs w:val="24"/>
        </w:rPr>
        <w:t>没有轰轰烈烈的告白，只有某天深夜，他照例翻墙送一兜刚蒸好的馍，却见院门虚掩着，她坐在门槛上，没穿那件文化衫，只着了件单薄的旧军装，辫子松散地垂在肩上。听见动静，她没抬头，只是往旁边挪了挪，腾出半个门槛的位置。他坐下来，她慢慢靠上他肩膀，两人看着同一弯月亮从灰蓝色的天幕里升起来，谁都没说话，但她的手在暗处悄悄攥住了他的袖口，力道很轻，却像一道焊死的焊点。就这么莫名其妙地、顺理成章地在一起了。</w:t>
      </w:r>
    </w:p>
    <w:p w14:paraId="6C412497">
      <w:pPr>
        <w:pStyle w:val="style0"/>
        <w:rPr/>
      </w:pPr>
      <w:r>
        <w:br/>
      </w:r>
    </w:p>
    <w:p w14:paraId="86EBFF18">
      <w:pPr>
        <w:pStyle w:val="style0"/>
        <w:jc w:val="left"/>
        <w:rPr/>
      </w:pPr>
      <w:r>
        <w:rPr>
          <w:sz w:val="24"/>
          <w:szCs w:val="24"/>
        </w:rPr>
        <w:t>西安的圈子很快嗅到风向变了。秦毅诚偶尔在兴庆宫畔遇见秦思远，对方依旧一袭长衫、笑意温厚，可目光落在他身上时，总带着一种说不清道不明的愧疚与心虚，像做了什么亏心事似的欲言又止。秦毅诚当他是还没放下对秦延诤的感情，见了昔日好友这副模样，心里泛起复杂的涩意，没多想，甚至主动退开半步，想给秦思远留出释怀的时间。</w:t>
      </w:r>
    </w:p>
    <w:p w14:paraId="2FAE0C4C">
      <w:pPr>
        <w:pStyle w:val="style0"/>
        <w:rPr/>
      </w:pPr>
      <w:r>
        <w:br/>
      </w:r>
    </w:p>
    <w:p w14:paraId="E7A9FD9C">
      <w:pPr>
        <w:pStyle w:val="style0"/>
        <w:jc w:val="left"/>
        <w:rPr/>
      </w:pPr>
      <w:r>
        <w:rPr>
          <w:sz w:val="24"/>
          <w:szCs w:val="24"/>
        </w:rPr>
        <w:t>某个雨夜，两人挤在他那间狭小的宿舍里，炉子上煨着红薯，水汽把玻璃窗糊成毛玻璃。秦延诤靠在他肩头，絮絮叨叨讲着延安往事，说起自科院那个总跟在她身后的小妹妹延平，小时候偷摘枣子被抗大姐姐追得满窑洞跑。秦毅诚笑着听她讲，只觉得她连回忆都带着温度，像一团火，把雨夜的潮气都烘干了。</w:t>
      </w:r>
    </w:p>
    <w:p w14:paraId="B42554E8">
      <w:pPr>
        <w:pStyle w:val="style0"/>
        <w:rPr/>
      </w:pPr>
      <w:r>
        <w:br/>
      </w:r>
    </w:p>
    <w:p w14:paraId="8355E06B">
      <w:pPr>
        <w:pStyle w:val="style0"/>
        <w:jc w:val="left"/>
        <w:rPr/>
      </w:pPr>
      <w:r>
        <w:rPr>
          <w:sz w:val="24"/>
          <w:szCs w:val="24"/>
        </w:rPr>
        <w:t>听着听着，秦毅诚忽然觉得胸腔里那股热流冲破了所有堤坝。他太想让她知道完整的自己了，太想确认这份爱是建立在真实的“秦毅诚”之上，而非一个借来的躯壳。他打断她，声音发紧，将另一个世界的合并、自己的消逝、那股不甘如何撕裂时空、穿越后又如何以“秦毅诚”之名醒来的经过和盘托出。他反复强调自己坚信的真相——“合并留下的是秦毅诚的灵魂，秦瑜航走了”，手指无意识地抠着桌沿，像把五脏六腑都掏出来给她看，说完后望着她震惊的眼睛，近乎卑微地等待审判。</w:t>
      </w:r>
    </w:p>
    <w:p w14:paraId="EBFEBCAB">
      <w:pPr>
        <w:pStyle w:val="style0"/>
        <w:rPr/>
      </w:pPr>
      <w:r>
        <w:br/>
      </w:r>
    </w:p>
    <w:p w14:paraId="02E1B538">
      <w:pPr>
        <w:pStyle w:val="style0"/>
        <w:jc w:val="left"/>
        <w:rPr/>
      </w:pPr>
      <w:r>
        <w:rPr>
          <w:sz w:val="24"/>
          <w:szCs w:val="24"/>
        </w:rPr>
        <w:t>秦延诤沉默良久，炉子里的红薯咕嘟作响，水汽在玻璃窗上蜿蜒成河。她再开口时，声音轻得像从很远的地方传来：“我在延安的时候听说过西北工学院的故事。古路坝苦得要命，一个女孩子撑起一个工学院的文脉。她叫秦毅诚。”她顿了顿，目光在他脸上逡巡，带着一种近乎残忍的困惑，“你说这个世界的西工大是西工院秦毅诚本人……可你不是女生啊，你不是秦瑜航改名的吗。”</w:t>
      </w:r>
    </w:p>
    <w:p w14:paraId="78699D26">
      <w:pPr>
        <w:pStyle w:val="style0"/>
        <w:rPr/>
      </w:pPr>
      <w:r>
        <w:br/>
      </w:r>
    </w:p>
    <w:p w14:paraId="A45D78E4">
      <w:pPr>
        <w:pStyle w:val="style0"/>
        <w:jc w:val="left"/>
        <w:rPr/>
      </w:pPr>
      <w:r>
        <w:rPr>
          <w:sz w:val="24"/>
          <w:szCs w:val="24"/>
        </w:rPr>
        <w:t>“女孩子”三个字像三枚钉子，一颗颗敲进秦毅诚的太阳穴。他张了张嘴，却发不出声音——原世界的他确实是男儿身，可秦延诤口中的西北工学院，分明是个女子。他低头看自己摊开的双手，骨节分明，青筋微凸，这具身体的性别从未像此刻这般刺眼地悬在空气中，成为一个他无法解释的悖论。</w:t>
      </w:r>
    </w:p>
    <w:p w14:paraId="10530F0F">
      <w:pPr>
        <w:pStyle w:val="style0"/>
        <w:rPr/>
      </w:pPr>
      <w:r>
        <w:br/>
      </w:r>
    </w:p>
    <w:p w14:paraId="855911C9">
      <w:pPr>
        <w:pStyle w:val="style0"/>
        <w:jc w:val="left"/>
        <w:rPr/>
      </w:pPr>
      <w:r>
        <w:rPr>
          <w:sz w:val="24"/>
          <w:szCs w:val="24"/>
        </w:rPr>
        <w:t>秦延诤没有放过他脸上的血色褪尽，她像是忽然被某个更遥远的记忆击中，眉头微微一蹙，又补了一句：“对了，你刚才说的穿越的事……秦思远也跟我说过类似的话。他说他来的那个世界，除了他自己，所有人的性别和这里都是反的，那边的秦毅诚也确实是男孩子，你不会跟他是同一个世界来的吧。”</w:t>
      </w:r>
    </w:p>
    <w:p w14:paraId="3AA3F417">
      <w:pPr>
        <w:pStyle w:val="style0"/>
        <w:rPr/>
      </w:pPr>
      <w:r>
        <w:br/>
      </w:r>
    </w:p>
    <w:p w14:paraId="995007A6">
      <w:pPr>
        <w:pStyle w:val="style0"/>
        <w:jc w:val="left"/>
        <w:rPr/>
      </w:pPr>
      <w:r>
        <w:rPr>
          <w:sz w:val="24"/>
          <w:szCs w:val="24"/>
        </w:rPr>
        <w:t>秦毅诚脑中嗡鸣，仿佛有人在他颅腔内敲响了一口铜钟，震得他眼前发白。思远也来自那个世界？性别都是反的？他猛然想起秦懿男性的身、</w:t>
      </w:r>
      <w:r>
        <w:rPr>
          <w:rFonts w:hint="eastAsia"/>
          <w:sz w:val="24"/>
          <w:szCs w:val="24"/>
          <w:lang w:eastAsia="zh-CN"/>
        </w:rPr>
        <w:t>秦熠晖</w:t>
      </w:r>
      <w:r>
        <w:rPr>
          <w:sz w:val="24"/>
          <w:szCs w:val="24"/>
        </w:rPr>
        <w:t>男性的声、秦毅朴与秦毅实少女的笑，那些被他归结为“性别是乱的”的碎片，此刻在昏暗中骤然拼合成一幅完整的镜像——不是乱了，是整盘棋都翻转了。按照这规则，这个世界的秦瑜航本该是男儿身，而他此刻占着的这具躯体，这具被所有人称作“秦毅诚”的躯体，原来从头到尾就是秦瑜航本人的。</w:t>
      </w:r>
    </w:p>
    <w:p w14:paraId="C0E4F300">
      <w:pPr>
        <w:pStyle w:val="style0"/>
        <w:rPr/>
      </w:pPr>
      <w:r>
        <w:br/>
      </w:r>
    </w:p>
    <w:p w14:paraId="1AA8AD1A">
      <w:pPr>
        <w:pStyle w:val="style0"/>
        <w:jc w:val="left"/>
        <w:rPr/>
      </w:pPr>
      <w:r>
        <w:rPr>
          <w:sz w:val="24"/>
          <w:szCs w:val="24"/>
        </w:rPr>
        <w:t>原来无论在哪个世界，西工大都是以华航为主体的。</w:t>
      </w:r>
    </w:p>
    <w:p w14:paraId="1E2DDE1D">
      <w:pPr>
        <w:pStyle w:val="style0"/>
        <w:rPr/>
      </w:pPr>
      <w:r>
        <w:br/>
      </w:r>
    </w:p>
    <w:p w14:paraId="1B2A7A14">
      <w:pPr>
        <w:pStyle w:val="style0"/>
        <w:jc w:val="left"/>
        <w:rPr/>
      </w:pPr>
      <w:r>
        <w:rPr>
          <w:sz w:val="24"/>
          <w:szCs w:val="24"/>
        </w:rPr>
        <w:t>他赖以生存的信念轰然倒塌。原来他从来不是夺舍的强者，只是误入他人躯壳的幽魂，连活着本身都是借来的；他脸色惨白，手指发抖，连她递来的水都接不住，瓷碗在地上碎成几瓣，那声响在雨夜里清脆得像骨骼断裂。秦延诤蹲下来，不顾满地碎片握住他冰凉的手，说她不在乎这具身体曾经属于谁，她认识的是眼前这个会为她挑水、会砌歪墙、会在月光下帮她穿针的人。可秦毅诚望着她，只觉得那些安慰的字句像隔着一层厚厚的毛玻璃传过来，模糊而遥远。他试图从她的掌心里汲取一点温度，却发现自己整个人像被抽空了，连“感激”或“悲伤”都调配不出来，只剩下一种巨大的、钝重的茫然。</w:t>
      </w:r>
    </w:p>
    <w:p w14:paraId="61D8127B">
      <w:pPr>
        <w:pStyle w:val="style0"/>
        <w:rPr/>
      </w:pPr>
      <w:r>
        <w:br/>
      </w:r>
    </w:p>
    <w:p w14:paraId="DD98D280">
      <w:pPr>
        <w:pStyle w:val="style0"/>
        <w:jc w:val="left"/>
        <w:rPr/>
      </w:pPr>
      <w:r>
        <w:rPr>
          <w:b/>
          <w:bCs/>
          <w:sz w:val="27"/>
          <w:szCs w:val="27"/>
        </w:rPr>
        <w:t>第七章 借土生根</w:t>
      </w:r>
    </w:p>
    <w:p w14:paraId="1A85622E">
      <w:pPr>
        <w:pStyle w:val="style0"/>
        <w:rPr/>
      </w:pPr>
      <w:r>
        <w:br/>
      </w:r>
    </w:p>
    <w:p w14:paraId="A8D4BD8D">
      <w:pPr>
        <w:pStyle w:val="style0"/>
        <w:jc w:val="left"/>
        <w:rPr/>
      </w:pPr>
      <w:r>
        <w:rPr>
          <w:sz w:val="24"/>
          <w:szCs w:val="24"/>
        </w:rPr>
        <w:t>信念崩塌后，秦毅诚把自己关在宿舍里数日，对着镜中那张越来越陌生的脸发呆，反复咀嚼秦延诤那句“你不是女生啊”，像含着一块烧红的炭，吐不出咽不下。他请秦延诤对其他人包括秦思远保密，只说不想让人知道自己“说胡话”，她静静应了，替他掖好被角，眼神里有他读不懂的东西。</w:t>
      </w:r>
    </w:p>
    <w:p w14:paraId="1194D185">
      <w:pPr>
        <w:pStyle w:val="style0"/>
        <w:rPr/>
      </w:pPr>
      <w:r>
        <w:br/>
      </w:r>
    </w:p>
    <w:p w14:paraId="1112232A">
      <w:pPr>
        <w:pStyle w:val="style0"/>
        <w:jc w:val="left"/>
        <w:rPr/>
      </w:pPr>
      <w:r>
        <w:rPr>
          <w:sz w:val="24"/>
          <w:szCs w:val="24"/>
        </w:rPr>
        <w:t>某个午后，秦思远推门送一兜新摘的柿子，撞见他面色灰败、眼下青黑，惊问缘由。秦毅诚慌忙垂下眼，随口扯谎说西工大最近的航空项目卡了壳，夜里睡不好，又补了一句“跟延诤也拌了几句嘴”。他不敢让这位挚友看出端倪——若秦思远知晓他也是穿越者，会作何感想？秦思远将信将疑，却也没再追问，坐下来替他拢好散乱的图纸，说些西迁路上更苦的日子是怎么熬过来的，声音温厚如常。</w:t>
      </w:r>
    </w:p>
    <w:p w14:paraId="14135154">
      <w:pPr>
        <w:pStyle w:val="style0"/>
        <w:rPr/>
      </w:pPr>
      <w:r>
        <w:br/>
      </w:r>
    </w:p>
    <w:p w14:paraId="60C4724E">
      <w:pPr>
        <w:pStyle w:val="style0"/>
        <w:jc w:val="left"/>
        <w:rPr/>
      </w:pPr>
      <w:r>
        <w:rPr>
          <w:sz w:val="24"/>
          <w:szCs w:val="24"/>
        </w:rPr>
        <w:t>消沉持续了约莫半月。秦延诤依旧过来看望，不再讲笑话，只是安静地坐在他身边缝补那件旧军装，针脚细密；某个清晨，秦毅诚被窗外的鸽哨声惊醒，阳光照在枯了一半的麦苗上，他忽然想起古路坝那些比他更苦的学子，想起自己曾以“公诚勇毅”撑过更漫长的黑夜。他猛然意识到：就算这具身体是借来的，此刻感受着心跳的，确确实实是他秦毅诚的灵魂。他爬起来，把枯麦苗拔了，重新往盆里撒下一把新种子，动作沉稳，像在古路坝的黄土上播下第一茬春麦。</w:t>
      </w:r>
    </w:p>
    <w:p w14:paraId="D6779136">
      <w:pPr>
        <w:pStyle w:val="style0"/>
        <w:rPr/>
      </w:pPr>
      <w:r>
        <w:br/>
      </w:r>
    </w:p>
    <w:p w14:paraId="3992A75B">
      <w:pPr>
        <w:pStyle w:val="style0"/>
        <w:jc w:val="left"/>
        <w:rPr/>
      </w:pPr>
      <w:r>
        <w:rPr>
          <w:sz w:val="24"/>
          <w:szCs w:val="24"/>
        </w:rPr>
        <w:t>他重新出现在大家面前，眼底有了光。秦思远在兴庆宫畔的小馆遇见他，目光在他脸上多停了一瞬，随即眼睛一亮，重重拍他肩膀，朗声笑道“我就知道你小子能行”，那笑容里的惊喜热烈而真诚，可拍在他肩上的力道却轻得反常，像早就知道这块石头会自己浮起来，只等着确认一眼。秦毅诚当是挚友对他了解太深，心中一暖。而秦延诤站在一旁，望着秦思远收回的手，眼神似乎深了几分。</w:t>
      </w:r>
    </w:p>
    <w:p w14:paraId="28573E42">
      <w:pPr>
        <w:pStyle w:val="style0"/>
        <w:rPr/>
      </w:pPr>
      <w:r>
        <w:br/>
      </w:r>
    </w:p>
    <w:p w14:paraId="19966F3B">
      <w:pPr>
        <w:pStyle w:val="style0"/>
        <w:jc w:val="left"/>
        <w:rPr/>
      </w:pPr>
      <w:r>
        <w:rPr>
          <w:sz w:val="24"/>
          <w:szCs w:val="24"/>
        </w:rPr>
        <w:t>回到自己住处，他对秦延诤说：“我想通了，不管这身体是谁的，现在活着的是我，我就要作为西工大活下去。”秦延诤轻轻点头。秦毅诚望着爱人，心中那块借来的土地，终于被他强行犁出了一道属于自己的沟垄。</w:t>
      </w:r>
    </w:p>
    <w:p w14:paraId="52404DB6">
      <w:pPr>
        <w:pStyle w:val="style0"/>
        <w:rPr/>
      </w:pPr>
      <w:r>
        <w:br/>
      </w:r>
    </w:p>
    <w:p w14:paraId="006A0F1F">
      <w:pPr>
        <w:pStyle w:val="style0"/>
        <w:jc w:val="left"/>
        <w:rPr/>
      </w:pPr>
      <w:r>
        <w:rPr>
          <w:b/>
          <w:bCs/>
          <w:sz w:val="27"/>
          <w:szCs w:val="27"/>
        </w:rPr>
        <w:t>第八章 不存在的名字</w:t>
      </w:r>
    </w:p>
    <w:p w14:paraId="F17EB9C0">
      <w:pPr>
        <w:pStyle w:val="style0"/>
        <w:rPr/>
      </w:pPr>
      <w:r>
        <w:br/>
      </w:r>
    </w:p>
    <w:p w14:paraId="8DCE6840">
      <w:pPr>
        <w:pStyle w:val="style0"/>
        <w:jc w:val="left"/>
        <w:rPr/>
      </w:pPr>
      <w:r>
        <w:rPr>
          <w:sz w:val="24"/>
          <w:szCs w:val="24"/>
        </w:rPr>
        <w:t>又过数月，上交大意识体尚清洋赴西安进行国防院校学术交流。会场设在西工大高顶礼堂，窗户外头是灰扑扑的天，里头坐满各校代表；尚清洋是个子不高的年轻姑娘，一身工装，站在台上眉眼飞扬，讲到当年把火车开到南京请愿的往事时手舞足蹈，得意得像个邀功的孩子，全场都被她逗得发笑。秦毅诚作为西工大代表出席，秦延诤穿了军装坐在旁边，手里捏着钢笔在笔记本上沙沙地记。</w:t>
      </w:r>
    </w:p>
    <w:p w14:paraId="2F6CB3DA">
      <w:pPr>
        <w:pStyle w:val="style0"/>
        <w:rPr/>
      </w:pPr>
      <w:r>
        <w:br/>
      </w:r>
    </w:p>
    <w:p w14:paraId="21C98322">
      <w:pPr>
        <w:pStyle w:val="style0"/>
        <w:jc w:val="left"/>
        <w:rPr/>
      </w:pPr>
      <w:r>
        <w:rPr>
          <w:sz w:val="24"/>
          <w:szCs w:val="24"/>
        </w:rPr>
        <w:t>提问环节，秦毅诚看着台上那个活泼娇小的身影，脑子里忽然闪过原世界的画面——那是他来到西安后、消逝前见过的场景，秦思远领着另一个年轻人走进来，介绍说这是尚清源，上海交大的意识体；两个影像在脑中重叠，他站起来，张嘴便喊：“尚清源同志，贵校在造船与轮机工程方面……”全场安静了一瞬。台上的尚清洋明显愣住，眨巴眨巴眼睛——秦毅诚这才反应过来，这个世界根本没有什么尚清源。她随即大度地一挥手，笑嘻嘻地说：“口误口误！你大概是把我跟谁搞混啦？”她蹦蹦跳跳地接过了问题，还俏皮地补了一句“不过造船这事儿我确实在行”，把全场又逗笑了。秦毅诚慌忙道歉，背后沁出一层冷汗，却见尚清洋神色如常，只当是年轻人紧张。</w:t>
      </w:r>
    </w:p>
    <w:p w14:paraId="C68ACA22">
      <w:pPr>
        <w:pStyle w:val="style0"/>
        <w:rPr/>
      </w:pPr>
      <w:r>
        <w:br/>
      </w:r>
    </w:p>
    <w:p w14:paraId="3914FFE1">
      <w:pPr>
        <w:pStyle w:val="style0"/>
        <w:jc w:val="left"/>
        <w:rPr/>
      </w:pPr>
      <w:r>
        <w:rPr>
          <w:sz w:val="24"/>
          <w:szCs w:val="24"/>
        </w:rPr>
        <w:t>坐在旁边的秦延诤本来在记笔记，听到这个称呼时笔尖顿了一下，侧头看了他一眼，眼神里闪过一丝极快的疑惑——尚清源，他喊的是谁？但她当场没问，只是环顾了一下现场便继续低头写字，钢笔在纸面上划出的痕迹却比先前重了几分。</w:t>
      </w:r>
    </w:p>
    <w:p w14:paraId="0232355D">
      <w:pPr>
        <w:pStyle w:val="style0"/>
        <w:rPr/>
      </w:pPr>
      <w:r>
        <w:br/>
      </w:r>
    </w:p>
    <w:p w14:paraId="33C280F2">
      <w:pPr>
        <w:pStyle w:val="style0"/>
        <w:jc w:val="left"/>
        <w:rPr/>
      </w:pPr>
      <w:r>
        <w:rPr>
          <w:sz w:val="24"/>
          <w:szCs w:val="24"/>
        </w:rPr>
        <w:t>散会后，秦延诤把他拉到礼堂外的走廊，灰蓝色的天光从窗户斜进来，她抱着胳膊问他：“你为什么喊她尚清源？你原来的世界有这个人吗？”秦毅诚支吾不过，只好压低声音告诉她原世界的事：那边的尚清洋已经消逝了，现在上海的交大意识体是尚清源，他上次见还是秦思远带他来西安时。他说完才觉得后怕，又嘀咕了一句：“还好秦思远不是军工院校，没来这场会议，不然听到我喊一个原世界的人，肯定要起疑心。”</w:t>
      </w:r>
    </w:p>
    <w:p w14:paraId="314B3AEE">
      <w:pPr>
        <w:pStyle w:val="style0"/>
        <w:rPr/>
      </w:pPr>
      <w:r>
        <w:br/>
      </w:r>
    </w:p>
    <w:p w14:paraId="6F38FEBD">
      <w:pPr>
        <w:pStyle w:val="style0"/>
        <w:jc w:val="left"/>
        <w:rPr/>
      </w:pPr>
      <w:r>
        <w:rPr>
          <w:sz w:val="24"/>
          <w:szCs w:val="24"/>
        </w:rPr>
        <w:t>秦延诤听着，眼神变得幽深，嘴角却浮起一抹似笑非笑的弧度，轻声说“是吗”，便没再追问。</w:t>
      </w:r>
    </w:p>
    <w:p w14:paraId="FDB1608B">
      <w:pPr>
        <w:pStyle w:val="style0"/>
        <w:rPr/>
      </w:pPr>
      <w:r>
        <w:br/>
      </w:r>
    </w:p>
    <w:p w14:paraId="530E6F55">
      <w:pPr>
        <w:pStyle w:val="style0"/>
        <w:jc w:val="left"/>
        <w:rPr/>
      </w:pPr>
      <w:r>
        <w:rPr>
          <w:b/>
          <w:bCs/>
          <w:sz w:val="27"/>
          <w:szCs w:val="27"/>
        </w:rPr>
        <w:t>第九章 扮演者</w:t>
      </w:r>
    </w:p>
    <w:p w14:paraId="2EE0F424">
      <w:pPr>
        <w:pStyle w:val="style0"/>
        <w:rPr/>
      </w:pPr>
      <w:r>
        <w:br/>
      </w:r>
    </w:p>
    <w:p w14:paraId="5ED7B72E">
      <w:pPr>
        <w:pStyle w:val="style0"/>
        <w:jc w:val="left"/>
        <w:rPr/>
      </w:pPr>
      <w:r>
        <w:rPr>
          <w:sz w:val="24"/>
          <w:szCs w:val="24"/>
        </w:rPr>
        <w:t>会议之后，日子像一锅温吞的粥，咕嘟咕嘟地熬着。秦毅诚想得更通透了——他既是西工大的意识体，血脉里奔涌的就是航空航天的热烈与大胆，那便不该再抱着古路坝那套沉稳谨慎不放。</w:t>
      </w:r>
    </w:p>
    <w:p w14:paraId="2F58437C">
      <w:pPr>
        <w:pStyle w:val="style0"/>
        <w:rPr/>
      </w:pPr>
      <w:r>
        <w:br/>
      </w:r>
    </w:p>
    <w:p w14:paraId="D5DE92B0">
      <w:pPr>
        <w:pStyle w:val="style0"/>
        <w:jc w:val="left"/>
        <w:rPr/>
      </w:pPr>
      <w:r>
        <w:rPr>
          <w:sz w:val="24"/>
          <w:szCs w:val="24"/>
        </w:rPr>
        <w:t>他开始主动拥抱这具身体本该有的轨迹：清晨去航空模型队报到时，他会第一个伸手去摸那架尚未喷漆的木质机翼，指尖划过蒙皮的纹理，心跳快得不像是自己的；讨论会上，他不再像从前那样听完各方意见才缓缓开口，而是猛地站起来，用一连串激烈的辩词把对面的老教授堵得哑口无言，全场寂静中，他感到一种近乎眩晕的畅快，仿佛背后生出了另一双翅膀。连走路的姿态也变了，脊背挺得笔直，下巴微微扬起，好像下一秒就要迎风起飞。</w:t>
      </w:r>
    </w:p>
    <w:p w14:paraId="80DED27B">
      <w:pPr>
        <w:pStyle w:val="style0"/>
        <w:rPr/>
      </w:pPr>
      <w:r>
        <w:br/>
      </w:r>
    </w:p>
    <w:p w14:paraId="BCCB85FE">
      <w:pPr>
        <w:pStyle w:val="style0"/>
        <w:jc w:val="left"/>
        <w:rPr/>
      </w:pPr>
      <w:r>
        <w:rPr>
          <w:sz w:val="24"/>
          <w:szCs w:val="24"/>
        </w:rPr>
        <w:t>他以为这是和解，是终于与命运谈妥了条件，却忘了问自己——那份畅快，究竟是谁的。</w:t>
      </w:r>
    </w:p>
    <w:p w14:paraId="C3C6D3F7">
      <w:pPr>
        <w:pStyle w:val="style0"/>
        <w:rPr/>
      </w:pPr>
      <w:r>
        <w:br/>
      </w:r>
    </w:p>
    <w:p w14:paraId="4C8CA163">
      <w:pPr>
        <w:pStyle w:val="style0"/>
        <w:jc w:val="left"/>
        <w:rPr/>
      </w:pPr>
      <w:r>
        <w:rPr>
          <w:sz w:val="24"/>
          <w:szCs w:val="24"/>
        </w:rPr>
        <w:t>变故发生在一个深秋的深夜。实验室里只剩他一人，风洞运转的嗡鸣声填满空旷的房间，他对着刚跑出来的数据，忽然在原地转了个圈，拳头攥紧又松开，胸口鼓胀着一股难以言喻的亢奋。</w:t>
      </w:r>
    </w:p>
    <w:p w14:paraId="ECDE7C24">
      <w:pPr>
        <w:pStyle w:val="style0"/>
        <w:rPr/>
      </w:pPr>
      <w:r>
        <w:br/>
      </w:r>
    </w:p>
    <w:p w14:paraId="AB150AF8">
      <w:pPr>
        <w:pStyle w:val="style0"/>
        <w:jc w:val="left"/>
        <w:rPr/>
      </w:pPr>
      <w:r>
        <w:rPr>
          <w:sz w:val="24"/>
          <w:szCs w:val="24"/>
        </w:rPr>
        <w:t>可就在那一瞬，他像被人从头顶浇了一盆冰水，僵在原地：这不是他的兴奋。古路坝的秦毅诚，面对一组漂亮的数据时，只会缓缓坐直，在笔记本上写下严谨的分析，而不是像现在这样，几乎要手舞足蹈。他慢慢走到墙角的穿衣镜前，借着昏黄的灯光端详自己的脸，那眉宇间扬起的弧度，那嘴角不自觉咧开的角度，陌生得让他不敢相认。他原本的沉稳性格如退潮一般，正从他身上无声无息地撤离。</w:t>
      </w:r>
    </w:p>
    <w:p w14:paraId="DBC8E370">
      <w:pPr>
        <w:pStyle w:val="style0"/>
        <w:rPr/>
      </w:pPr>
      <w:r>
        <w:br/>
      </w:r>
    </w:p>
    <w:p w14:paraId="A7C9D117">
      <w:pPr>
        <w:pStyle w:val="style0"/>
        <w:jc w:val="left"/>
        <w:rPr/>
      </w:pPr>
      <w:r>
        <w:rPr>
          <w:sz w:val="24"/>
          <w:szCs w:val="24"/>
        </w:rPr>
        <w:t>恐惧像藤蔓一样缠上来，他却找不到可以攀附的岸。</w:t>
      </w:r>
    </w:p>
    <w:p w14:paraId="D8E40DEA">
      <w:pPr>
        <w:pStyle w:val="style0"/>
        <w:rPr/>
      </w:pPr>
      <w:r>
        <w:br/>
      </w:r>
    </w:p>
    <w:p w14:paraId="D8EC88FF">
      <w:pPr>
        <w:pStyle w:val="style0"/>
        <w:jc w:val="left"/>
        <w:rPr/>
      </w:pPr>
      <w:r>
        <w:rPr>
          <w:sz w:val="24"/>
          <w:szCs w:val="24"/>
        </w:rPr>
        <w:t>是秦延诤把他拉住的。那些日子，她不再追问他古路坝的事，只是在他深夜从噩梦中惊醒、浑身冷汗地坐在床沿发呆时，从背后轻轻环住他，把脸贴在他汗湿的肩窝里，闷声说：“不管你是谁，现在抱着我的是你。”她的声音很轻，像怕惊碎什么易碎的东西。</w:t>
      </w:r>
    </w:p>
    <w:p w14:paraId="3E52B3DB">
      <w:pPr>
        <w:pStyle w:val="style0"/>
        <w:rPr/>
      </w:pPr>
      <w:r>
        <w:br/>
      </w:r>
    </w:p>
    <w:p w14:paraId="7B4658B6">
      <w:pPr>
        <w:pStyle w:val="style0"/>
        <w:jc w:val="left"/>
        <w:rPr/>
      </w:pPr>
      <w:r>
        <w:rPr>
          <w:sz w:val="24"/>
          <w:szCs w:val="24"/>
        </w:rPr>
        <w:t>某个傍晚，他又对着镜子出神，她走过来，从军装口袋里摸出一颗包着玻璃纸的水果糖，剥开塞进他嘴里，说是延安时期的土法子，甜的东西能让人记起自己是谁。糖味在舌尖化开时，他望着她近在咫尺的眼睛，那里面盛着的心疼浓得化不开，让他几乎要溺毙在这温柔里，忽略掉她眼底偶尔一闪而过的、近乎审视的满意——像农夫看着一株嫁接的果树，终于结出了预期的果子。</w:t>
      </w:r>
    </w:p>
    <w:p w14:paraId="438A9E50">
      <w:pPr>
        <w:pStyle w:val="style0"/>
        <w:rPr/>
      </w:pPr>
      <w:r>
        <w:br/>
      </w:r>
    </w:p>
    <w:p w14:paraId="B7B3C9A5">
      <w:pPr>
        <w:pStyle w:val="style0"/>
        <w:jc w:val="left"/>
        <w:rPr/>
      </w:pPr>
      <w:r>
        <w:rPr>
          <w:sz w:val="24"/>
          <w:szCs w:val="24"/>
        </w:rPr>
        <w:t>他开始注意到一些细节：她会在他讲述航空项目时，露出一种专注得几乎贪婪的神情，追问他华航西迁时走的是哪条铁路，过秦岭时有没有遇到塌方。他以为她在计划什么惊喜，或是想帮他更好地融入西工大，便没有深问，只是把那丝隐约的不安压进心底，转而沉溺于她递来的那颗糖的甜味里。</w:t>
      </w:r>
    </w:p>
    <w:p w14:paraId="E013E59B">
      <w:pPr>
        <w:pStyle w:val="style0"/>
        <w:rPr/>
      </w:pPr>
      <w:r>
        <w:br/>
      </w:r>
    </w:p>
    <w:p w14:paraId="A1B6EA10">
      <w:pPr>
        <w:pStyle w:val="style0"/>
        <w:jc w:val="left"/>
        <w:rPr/>
      </w:pPr>
      <w:r>
        <w:rPr>
          <w:sz w:val="24"/>
          <w:szCs w:val="24"/>
        </w:rPr>
        <w:t>他彻底变成了那个大胆热烈的“秦毅诚”，西安的圈子都说西工大这位同志越来越有冲劲，像一团火。只有他自己知道，那团火里烧的是谁的骨血。</w:t>
      </w:r>
    </w:p>
    <w:p w14:paraId="E4C6FDEC">
      <w:pPr>
        <w:pStyle w:val="style0"/>
        <w:rPr/>
      </w:pPr>
      <w:r>
        <w:br/>
      </w:r>
    </w:p>
    <w:p w14:paraId="746C5AE9">
      <w:pPr>
        <w:pStyle w:val="style0"/>
        <w:jc w:val="left"/>
        <w:rPr/>
      </w:pPr>
      <w:r>
        <w:rPr>
          <w:sz w:val="24"/>
          <w:szCs w:val="24"/>
        </w:rPr>
        <w:t>而秦延诤站在火光边缘，脸上的阴影与光亮交替，她会在他讲完航空项目时轻轻点头，会在他模仿华航的口吻说话时露出一种奇异的、近乎欣慰的沉默。沉浸在扮演中的秦毅诚浑然不觉，他只觉得，自己好像终于活成了这个世界想要的样子。</w:t>
      </w:r>
    </w:p>
    <w:p w14:paraId="FE56298D">
      <w:pPr>
        <w:pStyle w:val="style0"/>
        <w:rPr/>
      </w:pPr>
      <w:r>
        <w:br/>
      </w:r>
    </w:p>
    <w:p w14:paraId="9A894065">
      <w:pPr>
        <w:pStyle w:val="style0"/>
        <w:jc w:val="left"/>
        <w:rPr/>
      </w:pPr>
      <w:r>
        <w:rPr>
          <w:b/>
          <w:bCs/>
          <w:sz w:val="27"/>
          <w:szCs w:val="27"/>
        </w:rPr>
        <w:t>第十章 风声起</w:t>
      </w:r>
    </w:p>
    <w:p w14:paraId="CDC5810E">
      <w:pPr>
        <w:pStyle w:val="style0"/>
        <w:rPr/>
      </w:pPr>
      <w:r>
        <w:br/>
      </w:r>
    </w:p>
    <w:p w14:paraId="61617792">
      <w:pPr>
        <w:pStyle w:val="style0"/>
        <w:jc w:val="left"/>
        <w:rPr/>
      </w:pPr>
      <w:r>
        <w:rPr>
          <w:sz w:val="24"/>
          <w:szCs w:val="24"/>
        </w:rPr>
        <w:t>1962年开春，西安城里起了些说不清道不明的风声，西军电要退出军队序列的消息像闷雷滚过街巷。秦延诤的眉头肉眼可见地蹙了起来，整理旧军装时，手指总在领章上停很久，可秦毅诚有次半夜翻墙过去，却撞见她将军装叠得方方正正，压在箱底最上层，像在完成某种仪式。她坐在床沿发呆，见他来，慌忙把箱子盖上，笑着说“收拾一下”，眼底那层阴翳散不尽，却也不是纯粹的悲伤，倒像是一个人站在分岔路口，早已看清了方向，却还要在原地站一会儿。</w:t>
      </w:r>
    </w:p>
    <w:p w14:paraId="66B5C8BD">
      <w:pPr>
        <w:pStyle w:val="style0"/>
        <w:rPr/>
      </w:pPr>
      <w:r>
        <w:br/>
      </w:r>
    </w:p>
    <w:p w14:paraId="7DC0C3A2">
      <w:pPr>
        <w:pStyle w:val="style0"/>
        <w:jc w:val="left"/>
        <w:rPr/>
      </w:pPr>
      <w:r>
        <w:rPr>
          <w:sz w:val="24"/>
          <w:szCs w:val="24"/>
        </w:rPr>
        <w:t>秦毅诚看着心疼，却又无能为力。他所能做的，只是在她发呆时从背后轻轻环住她，或是翻墙过去时多带一兜刚出锅的糖炒栗子。</w:t>
      </w:r>
    </w:p>
    <w:p w14:paraId="AD44C3F9">
      <w:pPr>
        <w:pStyle w:val="style0"/>
        <w:rPr/>
      </w:pPr>
      <w:r>
        <w:br/>
      </w:r>
    </w:p>
    <w:p w14:paraId="ACBB15A2">
      <w:pPr>
        <w:pStyle w:val="style0"/>
        <w:jc w:val="left"/>
        <w:rPr/>
      </w:pPr>
      <w:r>
        <w:rPr>
          <w:sz w:val="24"/>
          <w:szCs w:val="24"/>
        </w:rPr>
        <w:t>那日傍晚，兴庆宫畔的小馆里，三人难得聚在一处。是秦毅诚张罗的，他总觉得秦思远近来神色郁郁，而秦延诤又整日闷在院子里，便想着把朋友都拉到一张桌上，温一壶黄酒，让热气把各自的闷气蒸一蒸。秦思远依旧是一袭洗得发白的长衫，坐在窗边，替两人布菜时手腕稳当，笑意温厚如常，可目光每次掠过秦延诤时，总像被什么轻轻绊了一下，不由自主地在她垂落的辫梢上多停一瞬，又仓促地移开，低头去抿那杯早已凉透的酒。</w:t>
      </w:r>
    </w:p>
    <w:p w14:paraId="6D7BF8BB">
      <w:pPr>
        <w:pStyle w:val="style0"/>
        <w:rPr/>
      </w:pPr>
      <w:r>
        <w:br/>
      </w:r>
    </w:p>
    <w:p w14:paraId="984E2BA2">
      <w:pPr>
        <w:pStyle w:val="style0"/>
        <w:jc w:val="left"/>
        <w:rPr/>
      </w:pPr>
      <w:r>
        <w:rPr>
          <w:sz w:val="24"/>
          <w:szCs w:val="24"/>
        </w:rPr>
        <w:t>秦毅诚看在眼里，心里泛起一丝复杂的涩意。他以为秦思远还没放下，那些欲言又止的停顿、那些仓促移开的视线，都是一个失意者未愈的余波。他甚至暗暗捏了捏秦延诤放在桌下的手，像是某种无声的安抚。</w:t>
      </w:r>
    </w:p>
    <w:p w14:paraId="750EB225">
      <w:pPr>
        <w:pStyle w:val="style0"/>
        <w:rPr/>
      </w:pPr>
      <w:r>
        <w:br/>
      </w:r>
    </w:p>
    <w:p w14:paraId="0D458F15">
      <w:pPr>
        <w:pStyle w:val="style0"/>
        <w:jc w:val="left"/>
        <w:rPr/>
      </w:pPr>
      <w:r>
        <w:rPr>
          <w:sz w:val="24"/>
          <w:szCs w:val="24"/>
        </w:rPr>
        <w:t>酒过三巡，窗外的梧桐叶被风吹得沙沙作响。秦延诤忽然放下筷子，望着灰蓝色的天，声音轻得像一片落叶：“要是……真让退伍了，我可怎么办？”她说着，手指无意识地摩挲着袖口那枚旧军徽，嘴角扯出一个比哭还难看的笑，“我舍不得这身衣裳。真的舍不得。”</w:t>
      </w:r>
    </w:p>
    <w:p w14:paraId="8D8F7DF7">
      <w:pPr>
        <w:pStyle w:val="style0"/>
        <w:rPr/>
      </w:pPr>
      <w:r>
        <w:br/>
      </w:r>
    </w:p>
    <w:p w14:paraId="127649D0">
      <w:pPr>
        <w:pStyle w:val="style0"/>
        <w:jc w:val="left"/>
        <w:rPr/>
      </w:pPr>
      <w:r>
        <w:rPr>
          <w:sz w:val="24"/>
          <w:szCs w:val="24"/>
        </w:rPr>
        <w:t>她垂下眼睫，肩膀微微发颤，仿佛下一秒就要落下泪来。可秦毅诚握着她的手，却感觉到她掌心干燥而稳定，甚至在他收紧手指时，轻轻回握了他一下，那力道带着一种近乎冷静的、让他陌生的笃定。</w:t>
      </w:r>
    </w:p>
    <w:p w14:paraId="2E0E5964">
      <w:pPr>
        <w:pStyle w:val="style0"/>
        <w:rPr/>
      </w:pPr>
      <w:r>
        <w:br/>
      </w:r>
    </w:p>
    <w:p w14:paraId="34162774">
      <w:pPr>
        <w:pStyle w:val="style0"/>
        <w:jc w:val="left"/>
        <w:rPr/>
      </w:pPr>
      <w:r>
        <w:rPr>
          <w:sz w:val="24"/>
          <w:szCs w:val="24"/>
        </w:rPr>
        <w:t>对面的秦思远搁下了酒杯。他望着秦延诤，眼神里翻涌着一种极深、极暗的东西，像是心疼，又像是某种更复杂的权衡。他沉默了很久，久到窗外的风停了，才缓缓开口，声音轻却异常笃定：“不会的。你不会退伍。”</w:t>
      </w:r>
    </w:p>
    <w:p w14:paraId="A5A1F8BD">
      <w:pPr>
        <w:pStyle w:val="style0"/>
        <w:rPr/>
      </w:pPr>
      <w:r>
        <w:br/>
      </w:r>
    </w:p>
    <w:p w14:paraId="191B4AE5">
      <w:pPr>
        <w:pStyle w:val="style0"/>
        <w:jc w:val="left"/>
        <w:rPr/>
      </w:pPr>
      <w:r>
        <w:rPr>
          <w:sz w:val="24"/>
          <w:szCs w:val="24"/>
        </w:rPr>
        <w:t>那语气不像安慰，倒像在陈述一件已经写进公文里的事实。秦毅诚愣了一下，抬头看向好友，却见秦思远已经垂下眼，替秦延诤斟满一杯温热的黄酒，嘴角浮起一抹温和的笑，仿佛刚才那句笃定的话，只是酒桌上的寻常宽慰。</w:t>
      </w:r>
    </w:p>
    <w:p w14:paraId="1924B733">
      <w:pPr>
        <w:pStyle w:val="style0"/>
        <w:rPr/>
      </w:pPr>
      <w:r>
        <w:br/>
      </w:r>
    </w:p>
    <w:p w14:paraId="E91246E6">
      <w:pPr>
        <w:pStyle w:val="style0"/>
        <w:jc w:val="left"/>
        <w:rPr/>
      </w:pPr>
      <w:r>
        <w:rPr>
          <w:b/>
          <w:bCs/>
          <w:sz w:val="27"/>
          <w:szCs w:val="27"/>
        </w:rPr>
        <w:t>第十一章 破晓</w:t>
      </w:r>
    </w:p>
    <w:p w14:paraId="140D00C4">
      <w:pPr>
        <w:pStyle w:val="style0"/>
        <w:rPr/>
      </w:pPr>
      <w:r>
        <w:br/>
      </w:r>
    </w:p>
    <w:p w14:paraId="898FD115">
      <w:pPr>
        <w:pStyle w:val="style0"/>
        <w:jc w:val="left"/>
        <w:rPr/>
      </w:pPr>
      <w:r>
        <w:rPr>
          <w:sz w:val="24"/>
          <w:szCs w:val="24"/>
        </w:rPr>
        <w:t>清晨，通知送到秦延诤手中。她当着秦毅诚的面拆开，露出恰到好处的惊喜，甚至主动扑进他怀里，说“太好了，我还能穿这身衣裳”。可她很快从他臂弯里退出来，神色恢复成一名军校生该有的克制，把通知折好收进军装内袋，指尖在口袋上按了一按，像在确认什么。</w:t>
      </w:r>
    </w:p>
    <w:p w14:paraId="7A3D16EE">
      <w:pPr>
        <w:pStyle w:val="style0"/>
        <w:rPr/>
      </w:pPr>
      <w:r>
        <w:br/>
      </w:r>
    </w:p>
    <w:p w14:paraId="EADC3B10">
      <w:pPr>
        <w:pStyle w:val="style0"/>
        <w:jc w:val="left"/>
        <w:rPr/>
      </w:pPr>
      <w:r>
        <w:rPr>
          <w:sz w:val="24"/>
          <w:szCs w:val="24"/>
        </w:rPr>
        <w:t>白日里她一切如常，甚至主动多蒸了一笼槐花糕，蹲在院门口啃苹果时还会跟他开玩笑，仿佛那个好消息只是生活里一粒小小的糖。秦毅诚看着她笑，心里温温的，完全没察觉她眼底偶尔闪过的、那种猎人终于等到猎物落网的冷定。</w:t>
      </w:r>
    </w:p>
    <w:p w14:paraId="08F2FF90">
      <w:pPr>
        <w:pStyle w:val="style0"/>
        <w:rPr/>
      </w:pPr>
      <w:r>
        <w:br/>
      </w:r>
    </w:p>
    <w:p w14:paraId="BF5426B7">
      <w:pPr>
        <w:pStyle w:val="style0"/>
        <w:jc w:val="left"/>
        <w:rPr/>
      </w:pPr>
      <w:r>
        <w:rPr>
          <w:sz w:val="24"/>
          <w:szCs w:val="24"/>
        </w:rPr>
        <w:t>到了夜里，她要出门，没扯谎，而是直接利用了军校意识体行踪涉密的天然屏障——她整了整领口，对他说“晚上有保密会议，要回学院处理些手续，你别等我”，语气自然得像在陈述一项再普通不过的军事日程。秦毅诚无法追问，也不会怀疑，只是笑着送她到院门口，看她穿着军装、背着那只旧挎包消失在巷口夜色里，还想着她真是敬业，刚收到好消息还要出任务。</w:t>
      </w:r>
    </w:p>
    <w:p w14:paraId="30B797C4">
      <w:pPr>
        <w:pStyle w:val="style0"/>
        <w:rPr/>
      </w:pPr>
      <w:r>
        <w:br/>
      </w:r>
    </w:p>
    <w:p w14:paraId="704C68D9">
      <w:pPr>
        <w:pStyle w:val="style0"/>
        <w:jc w:val="left"/>
        <w:rPr/>
      </w:pPr>
      <w:r>
        <w:rPr>
          <w:sz w:val="24"/>
          <w:szCs w:val="24"/>
        </w:rPr>
        <w:t>他转身回屋，却不知道她去的方向，正是兴庆宫畔。</w:t>
      </w:r>
    </w:p>
    <w:p w14:paraId="77C7DADC">
      <w:pPr>
        <w:pStyle w:val="style0"/>
        <w:rPr/>
      </w:pPr>
      <w:r>
        <w:br/>
      </w:r>
    </w:p>
    <w:p w14:paraId="3574E0ED">
      <w:pPr>
        <w:pStyle w:val="style0"/>
        <w:jc w:val="left"/>
        <w:rPr/>
      </w:pPr>
      <w:r>
        <w:rPr>
          <w:sz w:val="24"/>
          <w:szCs w:val="24"/>
        </w:rPr>
        <w:t>秦延诤走后，秦毅诚在屋里转了几圈，心里装着两件事：一是想把这个好消息亲口告诉秦思远，让他也替秦延诤高兴高兴；二是白天有份航空项目的图纸落在秦思远那儿，正好顺路去取。他拎了一壶新温的黄酒，踩着月色往兴庆宫走。西交大后墙那条窄巷他走过无数次，夜里却格外静，静得能听见自己鞋底碾过碎叶的声音。他刚要拐进院门，忽然一声极轻的、金属摩擦的脆响刺破寂静——咔哒。像枪栓被拉动，像保险扣被拨开，又像某种紧绷至极的机括在黑暗中咬合。他浑身一凛，脚步不由自主地顿住，那声音像一根冰冷的针，把他钉在原地。他第一反应是秦思远有危险，不敢贸然喊叫，怕惊动什么，只能贴着墙根，放轻脚步，一点一点往声源处挪。心跳擂鼓，手里那壶黄酒被他攥得死紧，指节发白，脑子里闪过无数种可能——是歹人？是特务？还是什么他不知道的仇家？他贴着冰凉的砖墙站定，屏住呼吸，试图从墙那边捕捉到更多动静。</w:t>
      </w:r>
    </w:p>
    <w:p w14:paraId="05CF4125">
      <w:pPr>
        <w:pStyle w:val="style0"/>
        <w:rPr/>
      </w:pPr>
      <w:r>
        <w:br/>
      </w:r>
    </w:p>
    <w:p w14:paraId="07D883A5">
      <w:pPr>
        <w:pStyle w:val="style0"/>
        <w:jc w:val="left"/>
        <w:rPr/>
      </w:pPr>
      <w:r>
        <w:rPr>
          <w:sz w:val="24"/>
          <w:szCs w:val="24"/>
        </w:rPr>
        <w:t>屋里起初只有风声，然后是极轻的脚步声，在屋里来回踱了两步，像是有人在酝酿什么。接着，一个他无比熟悉的声音响了起来，却冷得像换了个人——是秦延诤。</w:t>
      </w:r>
    </w:p>
    <w:p w14:paraId="637FA661">
      <w:pPr>
        <w:pStyle w:val="style0"/>
        <w:rPr/>
      </w:pPr>
      <w:r>
        <w:br/>
      </w:r>
    </w:p>
    <w:p w14:paraId="A1FE3ADA">
      <w:pPr>
        <w:pStyle w:val="style0"/>
        <w:jc w:val="left"/>
        <w:rPr/>
      </w:pPr>
      <w:r>
        <w:rPr>
          <w:sz w:val="24"/>
          <w:szCs w:val="24"/>
        </w:rPr>
        <w:t>“你怕是忘了我的职业，”那声极轻的金属脆响再次浮现，像某种无言的警告，“我再问你一次，西军电不用退出军队序列了，是你做的吧？”墙那边死寂了许久，秦思远的声音终于响起，却不再是平日里温厚从容的语调，而是带着一种被戳破后的干涩与颤抖：“……是。”</w:t>
      </w:r>
    </w:p>
    <w:p w14:paraId="8998B86C">
      <w:pPr>
        <w:pStyle w:val="style0"/>
        <w:rPr/>
      </w:pPr>
      <w:r>
        <w:br/>
      </w:r>
    </w:p>
    <w:p w14:paraId="4672A6ED">
      <w:pPr>
        <w:pStyle w:val="style0"/>
        <w:jc w:val="left"/>
        <w:rPr/>
      </w:pPr>
      <w:r>
        <w:rPr>
          <w:sz w:val="24"/>
          <w:szCs w:val="24"/>
        </w:rPr>
        <w:t>“上次尚清洋来西安开会，”秦延诤的声音陡然压低，却更加锋利，“你是不是偷偷去了？”秦思远沉默了一瞬，低哑地开口：“……是。我想去看看姐姐。”“然后你发现了什么？”“他喊了尚清源，”秦思远的声音像是从牙缝里挤出来，带着一种破碎的自嘲，“这个世界没有尚清源……我知道了他也是穿越者。”“所以你从那时候开始，就把他往华航的方向推？”“……是，”秦思远的语调近乎崩溃，“我想留住秦瑜航。我想让他像以前的秦瑜航一样……就当一切都没发生过。”</w:t>
      </w:r>
    </w:p>
    <w:p w14:paraId="E463BB52">
      <w:pPr>
        <w:pStyle w:val="style0"/>
        <w:rPr/>
      </w:pPr>
      <w:r>
        <w:br/>
      </w:r>
    </w:p>
    <w:p w14:paraId="0FD85BA4">
      <w:pPr>
        <w:pStyle w:val="style0"/>
        <w:jc w:val="left"/>
        <w:rPr/>
      </w:pPr>
      <w:r>
        <w:rPr>
          <w:sz w:val="24"/>
          <w:szCs w:val="24"/>
        </w:rPr>
        <w:t>“那他之前突然想通了呢？”秦延诤追问，声音里淬着冰，“去年他消沉了半个月，突然有一天就‘想通了’，变得比谁都积极，连走路说话都像换了个人，那也是你？”“……是。我看他太痛苦，就推了一把。”</w:t>
      </w:r>
    </w:p>
    <w:p w14:paraId="58A40EC7">
      <w:pPr>
        <w:pStyle w:val="style0"/>
        <w:rPr/>
      </w:pPr>
      <w:r>
        <w:br/>
      </w:r>
    </w:p>
    <w:p w14:paraId="08BD1D24">
      <w:pPr>
        <w:pStyle w:val="style0"/>
        <w:jc w:val="left"/>
        <w:rPr/>
      </w:pPr>
      <w:r>
        <w:rPr>
          <w:sz w:val="24"/>
          <w:szCs w:val="24"/>
        </w:rPr>
        <w:t>“那我对他的好感呢？”秦延诤的声音开始发颤，却不是因为恐惧，而是因为愤怒与屈辱交织到极致，“那些心动，那些莫名其妙就想往他院子里跑的念头——也是你写的剧本？”死寂。然后是一声极轻的、近乎破碎的“……是。”</w:t>
      </w:r>
    </w:p>
    <w:p w14:paraId="ADC2A723">
      <w:pPr>
        <w:pStyle w:val="style0"/>
        <w:rPr/>
      </w:pPr>
      <w:r>
        <w:br/>
      </w:r>
    </w:p>
    <w:p w14:paraId="DB7C16F7">
      <w:pPr>
        <w:pStyle w:val="style0"/>
        <w:jc w:val="left"/>
        <w:rPr/>
      </w:pPr>
      <w:r>
        <w:rPr>
          <w:sz w:val="24"/>
          <w:szCs w:val="24"/>
        </w:rPr>
        <w:t>“那对你呢？”秦延诤的声音忽然拔高，像一根绷到极限的弦，“一开始我对你也有好感，是不是也是你操控的？后来你突然‘大度退让’，把我推向他，也是你操控的？秦思远，你把他当成什么？把我当成什么？提线木偶？”</w:t>
      </w:r>
    </w:p>
    <w:p w14:paraId="525B1A15">
      <w:pPr>
        <w:pStyle w:val="style0"/>
        <w:rPr/>
      </w:pPr>
      <w:r>
        <w:br/>
      </w:r>
    </w:p>
    <w:p w14:paraId="46B0218B">
      <w:pPr>
        <w:pStyle w:val="style0"/>
        <w:jc w:val="left"/>
        <w:rPr/>
      </w:pPr>
      <w:r>
        <w:rPr>
          <w:sz w:val="24"/>
          <w:szCs w:val="24"/>
        </w:rPr>
        <w:t>墙那边传来椅子被碰倒的闷响，秦思远崩溃的、压抑的哽咽像一头被困在陷阱里太久的兽：“我是1952年来的……我不是这个世界的西交……我来自一个性别反转的世界……我有操控世界走向的能力……”他承认了——他操控了秦延诤的情感天平，操控了秦毅诚性格里那些“想通”与“转变”，他说他起初只是想补偿，后来是赎罪，再后来是失控，他在这份能力里自我撕扯了八年，每一次“帮助”都是一次更深的背叛。</w:t>
      </w:r>
    </w:p>
    <w:p w14:paraId="25CD8C65">
      <w:pPr>
        <w:pStyle w:val="style0"/>
        <w:rPr/>
      </w:pPr>
      <w:r>
        <w:br/>
      </w:r>
    </w:p>
    <w:p w14:paraId="342A3114">
      <w:pPr>
        <w:pStyle w:val="style0"/>
        <w:jc w:val="left"/>
        <w:rPr/>
      </w:pPr>
      <w:r>
        <w:rPr>
          <w:sz w:val="24"/>
          <w:szCs w:val="24"/>
        </w:rPr>
        <w:t>“那你现在告诉我，”秦延诤的声音里带着刀锋般的痛楚，“他那些快乐，那些心动，那些以为自己终于活过来了的瞬间——全是你编的？”墙那边只剩下秦思远崩溃的哽咽，像潮水一样拍打着砖墙，也拍打着墙外秦毅诚的耳膜。</w:t>
      </w:r>
    </w:p>
    <w:p w14:paraId="A86A35ED">
      <w:pPr>
        <w:pStyle w:val="style0"/>
        <w:rPr/>
      </w:pPr>
      <w:r>
        <w:br/>
      </w:r>
    </w:p>
    <w:p w14:paraId="60C37D3B">
      <w:pPr>
        <w:pStyle w:val="style0"/>
        <w:jc w:val="left"/>
        <w:rPr/>
      </w:pPr>
      <w:r>
        <w:rPr>
          <w:sz w:val="24"/>
          <w:szCs w:val="24"/>
        </w:rPr>
        <w:t>秦毅诚站在墙根阴影里，浑身发抖，手中那壶黄酒不知何时已经脱手，砸在地上发出一声闷响，温热的酒液混着泥土的气息漫过他鞋面，他却浑然不觉。他想起这些年所有被当作“命运眷顾”的瞬间——合并后的重生、她的动心、自己“想通”后的转变、那些深夜的温存与月光下的穿针——原来都是别人笔下的折痕。他连愤怒的力气都被抽空了，只剩下一种巨大的、钝重的茫然，像古路坝的黄土终于坍塌，将他活埋。</w:t>
      </w:r>
    </w:p>
    <w:p w14:paraId="085CB9CC">
      <w:pPr>
        <w:pStyle w:val="style0"/>
        <w:rPr/>
      </w:pPr>
      <w:r>
        <w:br/>
      </w:r>
    </w:p>
    <w:p w14:paraId="0E6F3C4E">
      <w:pPr>
        <w:pStyle w:val="style0"/>
        <w:jc w:val="left"/>
        <w:rPr/>
      </w:pPr>
      <w:r>
        <w:rPr>
          <w:sz w:val="24"/>
          <w:szCs w:val="24"/>
        </w:rPr>
        <w:t>墙那边，秦延诤似乎早就察觉到了门外那道屏住的呼吸。她的声音忽然停住，然后转向门口，穿透薄薄的窗纸，穿透砖墙的缝隙，像一声叹息，又像一声判决——“你都听见了吧，”她说，“进来吧。”</w:t>
      </w:r>
    </w:p>
    <w:p w14:paraId="CFFE4F74">
      <w:pPr>
        <w:pStyle w:val="style0"/>
        <w:rPr/>
      </w:pPr>
      <w:r>
        <w:br/>
      </w:r>
    </w:p>
    <w:p w14:paraId="25F6C740">
      <w:pPr>
        <w:pStyle w:val="style0"/>
        <w:jc w:val="left"/>
        <w:rPr/>
      </w:pPr>
      <w:r>
        <w:rPr>
          <w:sz w:val="24"/>
          <w:szCs w:val="24"/>
        </w:rPr>
        <w:t>秦毅诚不知道自己是怎么推开那扇门的。屋里只有一盏孤灯，秦思远坐在灯影里，长衫皱得不成样子，脸上全是泪痕，看见他进来，像被烫到似的别过脸去。秦延诤站在窗边，军装整齐，辫梢的红头绳却歪了，眼底布满血丝，手指还扣在扳机上，握枪的手指节发白。</w:t>
      </w:r>
    </w:p>
    <w:p w14:paraId="A74FB7F6">
      <w:pPr>
        <w:pStyle w:val="style0"/>
        <w:rPr/>
      </w:pPr>
      <w:r>
        <w:br/>
      </w:r>
    </w:p>
    <w:p w14:paraId="7F606339">
      <w:pPr>
        <w:pStyle w:val="style0"/>
        <w:jc w:val="left"/>
        <w:rPr/>
      </w:pPr>
      <w:r>
        <w:rPr>
          <w:sz w:val="24"/>
          <w:szCs w:val="24"/>
        </w:rPr>
        <w:t>长久的死寂。然后秦思远缓缓站了起来，他没有看秦毅诚，也没有看秦延诤，只是走到桌边，从抽屉里取出一本厚厚的册子，轻轻放在桌上。纸页边缘被夜露打湿了一角，在灯光下泛着暗沉的光。</w:t>
      </w:r>
    </w:p>
    <w:p w14:paraId="7065A437">
      <w:pPr>
        <w:pStyle w:val="style0"/>
        <w:rPr/>
      </w:pPr>
      <w:r>
        <w:br/>
      </w:r>
    </w:p>
    <w:p w14:paraId="E0D86155">
      <w:pPr>
        <w:pStyle w:val="style0"/>
        <w:jc w:val="left"/>
        <w:rPr/>
      </w:pPr>
      <w:r>
        <w:rPr>
          <w:sz w:val="24"/>
          <w:szCs w:val="24"/>
        </w:rPr>
        <w:t>“我要回去了，”他说，声音沙哑得像砂纸磨过木头，“回我来的地方。”</w:t>
      </w:r>
    </w:p>
    <w:p w14:paraId="49CC9654">
      <w:pPr>
        <w:pStyle w:val="style0"/>
        <w:rPr/>
      </w:pPr>
      <w:r>
        <w:br/>
      </w:r>
    </w:p>
    <w:p w14:paraId="9C694D42">
      <w:pPr>
        <w:pStyle w:val="style0"/>
        <w:jc w:val="left"/>
        <w:rPr/>
      </w:pPr>
      <w:r>
        <w:rPr>
          <w:sz w:val="24"/>
          <w:szCs w:val="24"/>
        </w:rPr>
        <w:t>秦毅诚想伸手拉住他，想问清楚这一切到底是怎么回事，可喉咙像被一团浸了水的棉花堵住，一个字都吐不出来。他看着秦思远转向门口，那袭洗得发白的长衫在晨风里轻轻晃动，像一面降下的旗。</w:t>
      </w:r>
    </w:p>
    <w:p w14:paraId="23A34B67">
      <w:pPr>
        <w:pStyle w:val="style0"/>
        <w:rPr/>
      </w:pPr>
      <w:r>
        <w:br/>
      </w:r>
    </w:p>
    <w:p w14:paraId="EE37053D">
      <w:pPr>
        <w:pStyle w:val="style0"/>
        <w:jc w:val="left"/>
        <w:rPr/>
      </w:pPr>
      <w:r>
        <w:rPr>
          <w:sz w:val="24"/>
          <w:szCs w:val="24"/>
        </w:rPr>
        <w:t>秦思远终于停住脚步，回过头，看了他一眼。那目光复杂得让秦毅诚无法解读——是愧疚，是解脱，还是某种他根本看不懂的疲惫。然后秦思远又看向秦延诤，嘴角扯出一个比哭还难看的笑：“这个房间里有你们想要的答案。所有的事。”</w:t>
      </w:r>
    </w:p>
    <w:p w14:paraId="2B38AF69">
      <w:pPr>
        <w:pStyle w:val="style0"/>
        <w:rPr/>
      </w:pPr>
      <w:r>
        <w:br/>
      </w:r>
    </w:p>
    <w:p w14:paraId="7867D1E8">
      <w:pPr>
        <w:pStyle w:val="style0"/>
        <w:jc w:val="left"/>
        <w:rPr/>
      </w:pPr>
      <w:r>
        <w:rPr>
          <w:sz w:val="24"/>
          <w:szCs w:val="24"/>
        </w:rPr>
        <w:t>说完，他推开门，走进了晨光里。他的背影在巷口拐了个弯，消失了，像一滴水融进了大海，像从未在这个世界存在过。</w:t>
      </w:r>
    </w:p>
    <w:p w14:paraId="FF023A28">
      <w:pPr>
        <w:pStyle w:val="style0"/>
        <w:rPr/>
      </w:pPr>
      <w:r>
        <w:br/>
      </w:r>
    </w:p>
    <w:p w14:paraId="23FFAEC5">
      <w:pPr>
        <w:pStyle w:val="style0"/>
        <w:jc w:val="left"/>
        <w:rPr/>
      </w:pPr>
      <w:r>
        <w:rPr>
          <w:sz w:val="24"/>
          <w:szCs w:val="24"/>
        </w:rPr>
        <w:t>屋里只剩下秦毅诚和秦延诤，还有一盏将熄未熄的孤灯，和满地的碎片与沉默。</w:t>
      </w:r>
    </w:p>
    <w:p w14:paraId="A1F4DDBB">
      <w:pPr>
        <w:pStyle w:val="style0"/>
        <w:rPr/>
      </w:pPr>
      <w:r>
        <w:br/>
      </w:r>
    </w:p>
    <w:p w14:paraId="1A4035FE">
      <w:pPr>
        <w:pStyle w:val="style0"/>
        <w:jc w:val="left"/>
        <w:rPr/>
      </w:pPr>
      <w:r>
        <w:rPr>
          <w:b/>
          <w:bCs/>
          <w:sz w:val="27"/>
          <w:szCs w:val="27"/>
        </w:rPr>
        <w:t>第十二章 日记</w:t>
      </w:r>
    </w:p>
    <w:p w14:paraId="4D9CAA26">
      <w:pPr>
        <w:pStyle w:val="style0"/>
        <w:rPr/>
      </w:pPr>
      <w:r>
        <w:br/>
      </w:r>
    </w:p>
    <w:p w14:paraId="A757FB1F">
      <w:pPr>
        <w:pStyle w:val="style0"/>
        <w:jc w:val="left"/>
        <w:rPr/>
      </w:pPr>
      <w:r>
        <w:rPr>
          <w:sz w:val="24"/>
          <w:szCs w:val="24"/>
        </w:rPr>
        <w:t>晨光透过窗纸，在满地瓷片和酒渍上切出一道斜长的光斑，秦毅诚坐在那道光里，指尖触到桌角那本被夜露打湿一角的册子，纸页边缘泛着暗沉的褶皱，像一张被泪水浸泡后又风干的旧脸；秦延诤坐在他对面，辫子散了一半，手里还攥着那枚从旧军装上摘下来的领徽，两人之间隔着一盏将熄未熄的孤灯，灯芯爆出最后一朵灯花，把他的影子和她的影子投在墙上，扭曲成两个相互依偎却又彼此陌生的轮廓。他深吸一口气，翻开了第一页，秦思远的字迹清峻如旧，却字字如刀，每一页都刻着一段他从未参与、却彻底篡改了他人生的往事。</w:t>
      </w:r>
    </w:p>
    <w:p w14:paraId="5433AEFB">
      <w:pPr>
        <w:pStyle w:val="style0"/>
        <w:rPr/>
      </w:pPr>
      <w:r>
        <w:br/>
      </w:r>
    </w:p>
    <w:p w14:paraId="D722E098">
      <w:pPr>
        <w:pStyle w:val="style0"/>
        <w:jc w:val="left"/>
        <w:rPr/>
      </w:pPr>
      <w:r>
        <w:rPr>
          <w:sz w:val="24"/>
          <w:szCs w:val="24"/>
        </w:rPr>
        <w:t>一九五二年·三月十七日·上海</w:t>
      </w:r>
    </w:p>
    <w:p w14:paraId="6534D5DA">
      <w:pPr>
        <w:pStyle w:val="style0"/>
        <w:rPr/>
      </w:pPr>
      <w:r>
        <w:br/>
      </w:r>
    </w:p>
    <w:p w14:paraId="75D60918">
      <w:pPr>
        <w:pStyle w:val="style0"/>
        <w:jc w:val="left"/>
        <w:rPr/>
      </w:pPr>
      <w:r>
        <w:rPr>
          <w:sz w:val="24"/>
          <w:szCs w:val="24"/>
        </w:rPr>
        <w:t>今晚带清源吃了生煎。这孩子最近话少了，埋头啃包子时睫毛垂着，我知道他想父亲，我也想。</w:t>
      </w:r>
    </w:p>
    <w:p w14:paraId="FF92AEBC">
      <w:pPr>
        <w:pStyle w:val="style0"/>
        <w:rPr/>
      </w:pPr>
      <w:r>
        <w:br/>
      </w:r>
    </w:p>
    <w:p w14:paraId="04C1DCB8">
      <w:pPr>
        <w:pStyle w:val="style0"/>
        <w:jc w:val="left"/>
        <w:rPr/>
      </w:pPr>
      <w:r>
        <w:rPr>
          <w:sz w:val="24"/>
          <w:szCs w:val="24"/>
        </w:rPr>
        <w:t>父亲走的那天，我就在他身边。他握着我的手，说“致远，照顾好弟弟”，然后便像一盏灯被风吹灭，从实到虚，连一缕烟都没留下。我眼睁睁看着，只攥了一手冰凉。</w:t>
      </w:r>
    </w:p>
    <w:p w14:paraId="1817AF2C">
      <w:pPr>
        <w:pStyle w:val="style0"/>
        <w:rPr/>
      </w:pPr>
      <w:r>
        <w:br/>
      </w:r>
    </w:p>
    <w:p w14:paraId="91861447">
      <w:pPr>
        <w:pStyle w:val="style0"/>
        <w:jc w:val="left"/>
        <w:rPr/>
      </w:pPr>
      <w:r>
        <w:rPr>
          <w:sz w:val="24"/>
          <w:szCs w:val="24"/>
        </w:rPr>
        <w:t>这些天我总在夜里惊醒，梦里他还在院子里给清源讲火车头怎么造，讲到得意处便手舞足蹈。醒来只有雨声，和隔壁屋里清源均匀的呼吸。我爬起来坐在窗前，看上海灰蓝色的天被雨水泡得发胀，心里像有万只蚂蚁在啃，啃出一个巨大的、呼呼漏风的空洞。</w:t>
      </w:r>
    </w:p>
    <w:p w14:paraId="F87E95CC">
      <w:pPr>
        <w:pStyle w:val="style0"/>
        <w:rPr/>
      </w:pPr>
      <w:r>
        <w:br/>
      </w:r>
    </w:p>
    <w:p w14:paraId="3E4C7A51">
      <w:pPr>
        <w:pStyle w:val="style0"/>
        <w:jc w:val="left"/>
        <w:rPr/>
      </w:pPr>
      <w:r>
        <w:rPr>
          <w:sz w:val="24"/>
          <w:szCs w:val="24"/>
        </w:rPr>
        <w:t>方才我对着父亲留下的砚台，拼命地、绝望地想让他回来。然后世界就裂了。眼前的空气像被撕开一道口子，涌出混沌滚烫的白光，我整个人被吸进去，像一片落叶卷进漩涡。再睁眼，我躺在一间陌生的宿舍里，门被推开，一个穿工装的年轻女子走进来，短发利落，眉眼飞扬，把一盒蟹粉小笼搁在我床头，俯身看我，声音清脆：“弟弟，怎么还没起？”</w:t>
      </w:r>
    </w:p>
    <w:p w14:paraId="8D74FF13">
      <w:pPr>
        <w:pStyle w:val="style0"/>
        <w:rPr/>
      </w:pPr>
      <w:r>
        <w:br/>
      </w:r>
    </w:p>
    <w:p w14:paraId="22D74D83">
      <w:pPr>
        <w:pStyle w:val="style0"/>
        <w:jc w:val="left"/>
        <w:rPr/>
      </w:pPr>
      <w:r>
        <w:rPr>
          <w:sz w:val="24"/>
          <w:szCs w:val="24"/>
        </w:rPr>
        <w:t>那是尚清洋的脸。那是尚清洋的神态。可那是女子。</w:t>
      </w:r>
    </w:p>
    <w:p w14:paraId="D7B3BC9F">
      <w:pPr>
        <w:pStyle w:val="style0"/>
        <w:rPr/>
      </w:pPr>
      <w:r>
        <w:br/>
      </w:r>
    </w:p>
    <w:p w14:paraId="056C0542">
      <w:pPr>
        <w:pStyle w:val="style0"/>
        <w:jc w:val="left"/>
        <w:rPr/>
      </w:pPr>
      <w:r>
        <w:rPr>
          <w:sz w:val="24"/>
          <w:szCs w:val="24"/>
        </w:rPr>
        <w:t>我低头看自己的手，还是我的手。我抬头看“她”，喉咙里像塞了一团浸了水的棉花，一个字都吐不出来。父亲怎么会是女子？是我疯了，还是这世界疯了？</w:t>
      </w:r>
    </w:p>
    <w:p w14:paraId="99DE584B">
      <w:pPr>
        <w:pStyle w:val="style0"/>
        <w:rPr/>
      </w:pPr>
      <w:r>
        <w:br/>
      </w:r>
    </w:p>
    <w:p w14:paraId="CA64674D">
      <w:pPr>
        <w:pStyle w:val="style0"/>
        <w:jc w:val="left"/>
        <w:rPr/>
      </w:pPr>
      <w:r>
        <w:rPr>
          <w:sz w:val="24"/>
          <w:szCs w:val="24"/>
        </w:rPr>
        <w:t>——尚致远</w:t>
      </w:r>
    </w:p>
    <w:p w14:paraId="42A67C21">
      <w:pPr>
        <w:pStyle w:val="style0"/>
        <w:rPr/>
      </w:pPr>
      <w:r>
        <w:br/>
      </w:r>
    </w:p>
    <w:p w14:paraId="02518D21">
      <w:pPr>
        <w:pStyle w:val="style0"/>
        <w:jc w:val="left"/>
        <w:rPr/>
      </w:pPr>
      <w:r>
        <w:rPr>
          <w:sz w:val="24"/>
          <w:szCs w:val="24"/>
        </w:rPr>
        <w:t>一九五二年·三月二十日·上海</w:t>
      </w:r>
    </w:p>
    <w:p w14:paraId="66BD4B6E">
      <w:pPr>
        <w:pStyle w:val="style0"/>
        <w:rPr/>
      </w:pPr>
      <w:r>
        <w:br/>
      </w:r>
    </w:p>
    <w:p w14:paraId="45BFE8FB">
      <w:pPr>
        <w:pStyle w:val="style0"/>
        <w:jc w:val="left"/>
        <w:rPr/>
      </w:pPr>
      <w:r>
        <w:rPr>
          <w:sz w:val="24"/>
          <w:szCs w:val="24"/>
        </w:rPr>
        <w:t>今日见了复旦尚明华。原世界里她是女子，可今日站在我面前的，是个穿长衫的男青年，眉眼傲娇，分明是男儿身。又见了同济，原世界里做饭好吃的尚志同，如今成了姑娘，金发碧眼，笑起来还是温温的。</w:t>
      </w:r>
    </w:p>
    <w:p w14:paraId="470E2ABC">
      <w:pPr>
        <w:pStyle w:val="style0"/>
        <w:rPr/>
      </w:pPr>
      <w:r>
        <w:br/>
      </w:r>
    </w:p>
    <w:p w14:paraId="BB861A27">
      <w:pPr>
        <w:pStyle w:val="style0"/>
        <w:jc w:val="left"/>
        <w:rPr/>
      </w:pPr>
      <w:r>
        <w:rPr>
          <w:sz w:val="24"/>
          <w:szCs w:val="24"/>
        </w:rPr>
        <w:t>不是父亲一个人。是所有人。这世界的性别，整盘棋都翻转了。而我的父亲尚清洋，在这个世界里活过了院系调整那场浩劫，现在是我的姐姐。</w:t>
      </w:r>
    </w:p>
    <w:p w14:paraId="8DB2FB35">
      <w:pPr>
        <w:pStyle w:val="style0"/>
        <w:rPr/>
      </w:pPr>
      <w:r>
        <w:br/>
      </w:r>
    </w:p>
    <w:p w14:paraId="14BB2B84">
      <w:pPr>
        <w:pStyle w:val="style0"/>
        <w:jc w:val="left"/>
        <w:rPr/>
      </w:pPr>
      <w:r>
        <w:rPr>
          <w:sz w:val="24"/>
          <w:szCs w:val="24"/>
        </w:rPr>
        <w:t>回宿舍时，法租界梧桐道上那辆自行车疾驰而来，险些撞上姐姐。我心里只喊了一声“停下”，车胎就在几米外突然爆裂。我僵在原地，看着骑手狼狈地跳下来检查，后背沁出一层冷汗。是巧合吗？是我眼花了？还是这世界的某个齿轮，真的随我的念头动了一下？</w:t>
      </w:r>
    </w:p>
    <w:p w14:paraId="8470A9EC">
      <w:pPr>
        <w:pStyle w:val="style0"/>
        <w:rPr/>
      </w:pPr>
      <w:r>
        <w:br/>
      </w:r>
    </w:p>
    <w:p w14:paraId="2374A274">
      <w:pPr>
        <w:pStyle w:val="style0"/>
        <w:jc w:val="left"/>
        <w:rPr/>
      </w:pPr>
      <w:r>
        <w:rPr>
          <w:sz w:val="24"/>
          <w:szCs w:val="24"/>
        </w:rPr>
        <w:t>我不敢多想。</w:t>
      </w:r>
    </w:p>
    <w:p w14:paraId="398431C9">
      <w:pPr>
        <w:pStyle w:val="style0"/>
        <w:rPr/>
      </w:pPr>
      <w:r>
        <w:br/>
      </w:r>
    </w:p>
    <w:p w14:paraId="3EB93C51">
      <w:pPr>
        <w:pStyle w:val="style0"/>
        <w:jc w:val="left"/>
        <w:rPr/>
      </w:pPr>
      <w:r>
        <w:rPr>
          <w:sz w:val="24"/>
          <w:szCs w:val="24"/>
        </w:rPr>
        <w:t>——尚致远</w:t>
      </w:r>
    </w:p>
    <w:p w14:paraId="35C8ACBB">
      <w:pPr>
        <w:pStyle w:val="style0"/>
        <w:rPr/>
      </w:pPr>
      <w:r>
        <w:br/>
      </w:r>
    </w:p>
    <w:p w14:paraId="2510F454">
      <w:pPr>
        <w:pStyle w:val="style0"/>
        <w:jc w:val="left"/>
        <w:rPr/>
      </w:pPr>
      <w:r>
        <w:rPr>
          <w:sz w:val="24"/>
          <w:szCs w:val="24"/>
        </w:rPr>
        <w:t>一九五二年·三月二十五日·上海</w:t>
      </w:r>
    </w:p>
    <w:p w14:paraId="C5E947E2">
      <w:pPr>
        <w:pStyle w:val="style0"/>
        <w:rPr/>
      </w:pPr>
      <w:r>
        <w:br/>
      </w:r>
    </w:p>
    <w:p w14:paraId="9281CBE2">
      <w:pPr>
        <w:pStyle w:val="style0"/>
        <w:jc w:val="left"/>
        <w:rPr/>
      </w:pPr>
      <w:r>
        <w:rPr>
          <w:sz w:val="24"/>
          <w:szCs w:val="24"/>
        </w:rPr>
        <w:t>不是巧合。</w:t>
      </w:r>
    </w:p>
    <w:p w14:paraId="2B2F507A">
      <w:pPr>
        <w:pStyle w:val="style0"/>
        <w:rPr/>
      </w:pPr>
      <w:r>
        <w:br/>
      </w:r>
    </w:p>
    <w:p w14:paraId="86B6544A">
      <w:pPr>
        <w:pStyle w:val="style0"/>
        <w:jc w:val="left"/>
        <w:rPr/>
      </w:pPr>
      <w:r>
        <w:rPr>
          <w:sz w:val="24"/>
          <w:szCs w:val="24"/>
        </w:rPr>
        <w:t>今日我在窗前盯着一只麻雀，心里无聊地想“飞过来”，它真的落在了窗台上。我望着窗外阴沉的天，默念“停一停”，雨骤然收住，像被人猛地拉上了闸门。我再试，希望桌上那杯凉透的茶变热，指尖触到杯壁时，竟真的烫了一下。</w:t>
      </w:r>
    </w:p>
    <w:p w14:paraId="0E1EE013">
      <w:pPr>
        <w:pStyle w:val="style0"/>
        <w:rPr/>
      </w:pPr>
      <w:r>
        <w:br/>
      </w:r>
    </w:p>
    <w:p w14:paraId="620B387A">
      <w:pPr>
        <w:pStyle w:val="style0"/>
        <w:jc w:val="left"/>
        <w:rPr/>
      </w:pPr>
      <w:r>
        <w:rPr>
          <w:sz w:val="24"/>
          <w:szCs w:val="24"/>
        </w:rPr>
        <w:t>我拥有了神的能力。这世界是一张柔软的网，任由我的意志塑造。可如果我继续使用，清洋会变成我的傀儡吗？复旦、同济、这街上的每一个人，都会变成我剧本里的龙套吗？</w:t>
      </w:r>
    </w:p>
    <w:p w14:paraId="72172F8B">
      <w:pPr>
        <w:pStyle w:val="style0"/>
        <w:rPr/>
      </w:pPr>
      <w:r>
        <w:br/>
      </w:r>
    </w:p>
    <w:p w14:paraId="4BAB4136">
      <w:pPr>
        <w:pStyle w:val="style0"/>
        <w:jc w:val="left"/>
        <w:rPr/>
      </w:pPr>
      <w:r>
        <w:rPr>
          <w:sz w:val="24"/>
          <w:szCs w:val="24"/>
        </w:rPr>
        <w:t>我把能力锁进心底，在纸上写下誓言：从今天起，我不操控任何人，除非万不得已。</w:t>
      </w:r>
    </w:p>
    <w:p w14:paraId="24B8E8C5">
      <w:pPr>
        <w:pStyle w:val="style0"/>
        <w:rPr/>
      </w:pPr>
      <w:r>
        <w:br/>
      </w:r>
    </w:p>
    <w:p w14:paraId="7CABCEE7">
      <w:pPr>
        <w:pStyle w:val="style0"/>
        <w:jc w:val="left"/>
        <w:rPr/>
      </w:pPr>
      <w:r>
        <w:rPr>
          <w:sz w:val="24"/>
          <w:szCs w:val="24"/>
        </w:rPr>
        <w:t>——尚致远</w:t>
      </w:r>
    </w:p>
    <w:p w14:paraId="4A4D4656">
      <w:pPr>
        <w:pStyle w:val="style0"/>
        <w:rPr/>
      </w:pPr>
      <w:r>
        <w:br/>
      </w:r>
    </w:p>
    <w:p w14:paraId="F4BF4195">
      <w:pPr>
        <w:pStyle w:val="style0"/>
        <w:jc w:val="left"/>
        <w:rPr/>
      </w:pPr>
      <w:r>
        <w:rPr>
          <w:sz w:val="24"/>
          <w:szCs w:val="24"/>
        </w:rPr>
        <w:t>一九五六年·八月·西安</w:t>
      </w:r>
    </w:p>
    <w:p w14:paraId="F8EB754F">
      <w:pPr>
        <w:pStyle w:val="style0"/>
        <w:rPr/>
      </w:pPr>
      <w:r>
        <w:br/>
      </w:r>
    </w:p>
    <w:p w14:paraId="CCAED02D">
      <w:pPr>
        <w:pStyle w:val="style0"/>
        <w:jc w:val="left"/>
        <w:rPr/>
      </w:pPr>
      <w:r>
        <w:rPr>
          <w:sz w:val="24"/>
          <w:szCs w:val="24"/>
        </w:rPr>
        <w:t>今日到了西安。火车过潼关时，黄土扑面而来，呛得人睁不开眼。我原是打算回上海的，夜里对着车窗默念了无数次，只要轻轻一推，这列火车就能掉头向东。可来自华航的宁瑜航坐在我旁边，指着窗外说：“西迁是光荣的，咱们要在黄土上扎下根来。”他和我一样要西迁，但他的眼睛亮得像燃着两团火，那神情像极了当年的父亲。</w:t>
      </w:r>
    </w:p>
    <w:p w14:paraId="20C00C3F">
      <w:pPr>
        <w:pStyle w:val="style0"/>
        <w:rPr/>
      </w:pPr>
      <w:r>
        <w:br/>
      </w:r>
    </w:p>
    <w:p w14:paraId="6A747C97">
      <w:pPr>
        <w:pStyle w:val="style0"/>
        <w:jc w:val="left"/>
        <w:rPr/>
      </w:pPr>
      <w:r>
        <w:rPr>
          <w:sz w:val="24"/>
          <w:szCs w:val="24"/>
        </w:rPr>
        <w:t>我忽然就泄了气。如果我用那种能力回去，留在姐姐身边，那我这些年的“锁”算什么？我岂不是从头到尾，都是一个不敢和凡人一样受苦的懦夫？</w:t>
      </w:r>
    </w:p>
    <w:p w14:paraId="C2BB957C">
      <w:pPr>
        <w:pStyle w:val="style0"/>
        <w:rPr/>
      </w:pPr>
      <w:r>
        <w:br/>
      </w:r>
    </w:p>
    <w:p w14:paraId="ACA9E6DB">
      <w:pPr>
        <w:pStyle w:val="style0"/>
        <w:jc w:val="left"/>
        <w:rPr/>
      </w:pPr>
      <w:r>
        <w:rPr>
          <w:sz w:val="24"/>
          <w:szCs w:val="24"/>
        </w:rPr>
        <w:t>罢了。我撕掉了写给清洋的信，重新铺纸，告诉她我很好，西安的太阳很烈，这里的羊肉泡馍很膻，但我交到了一个很好的朋友。这封信是真的。</w:t>
      </w:r>
    </w:p>
    <w:p w14:paraId="66C59BA2">
      <w:pPr>
        <w:pStyle w:val="style0"/>
        <w:rPr/>
      </w:pPr>
      <w:r>
        <w:br/>
      </w:r>
    </w:p>
    <w:p w14:paraId="04B5F4FA">
      <w:pPr>
        <w:pStyle w:val="style0"/>
        <w:jc w:val="left"/>
        <w:rPr/>
      </w:pPr>
      <w:r>
        <w:rPr>
          <w:sz w:val="24"/>
          <w:szCs w:val="24"/>
        </w:rPr>
        <w:t>——秦思远</w:t>
      </w:r>
    </w:p>
    <w:p w14:paraId="881F47D1">
      <w:pPr>
        <w:pStyle w:val="style0"/>
        <w:rPr/>
      </w:pPr>
      <w:r>
        <w:br/>
      </w:r>
    </w:p>
    <w:p w14:paraId="CEA79F96">
      <w:pPr>
        <w:pStyle w:val="style0"/>
        <w:jc w:val="left"/>
        <w:rPr/>
      </w:pPr>
      <w:r>
        <w:rPr>
          <w:sz w:val="24"/>
          <w:szCs w:val="24"/>
        </w:rPr>
        <w:t>一九五七年·八月·西安</w:t>
      </w:r>
    </w:p>
    <w:p w14:paraId="40B9437B">
      <w:pPr>
        <w:pStyle w:val="style0"/>
        <w:rPr/>
      </w:pPr>
      <w:r>
        <w:br/>
      </w:r>
    </w:p>
    <w:p w14:paraId="7C998C77">
      <w:pPr>
        <w:pStyle w:val="style0"/>
        <w:jc w:val="left"/>
        <w:rPr/>
      </w:pPr>
      <w:r>
        <w:rPr>
          <w:sz w:val="24"/>
          <w:szCs w:val="24"/>
        </w:rPr>
        <w:t>今日看到了合并的公文草案。秦毅诚是主体，瑜航会消失。</w:t>
      </w:r>
    </w:p>
    <w:p w14:paraId="ADFA6C3B">
      <w:pPr>
        <w:pStyle w:val="style0"/>
        <w:rPr/>
      </w:pPr>
      <w:r>
        <w:br/>
      </w:r>
    </w:p>
    <w:p w14:paraId="0186E179">
      <w:pPr>
        <w:pStyle w:val="style0"/>
        <w:jc w:val="left"/>
        <w:rPr/>
      </w:pPr>
      <w:r>
        <w:rPr>
          <w:sz w:val="24"/>
          <w:szCs w:val="24"/>
        </w:rPr>
        <w:t>我盯着那几行字，手抖得握不住茶杯。瑜航坐在我对面，还笑着安慰我，说“国家需要，我们都该高兴”，可我知道他眼底藏着不甘——他那么热烈的人，怎么可能甘心化作别人的养分？</w:t>
      </w:r>
    </w:p>
    <w:p w14:paraId="A77609DC">
      <w:pPr>
        <w:pStyle w:val="style0"/>
        <w:rPr/>
      </w:pPr>
      <w:r>
        <w:br/>
      </w:r>
    </w:p>
    <w:p w14:paraId="C2F54C08">
      <w:pPr>
        <w:pStyle w:val="style0"/>
        <w:jc w:val="left"/>
        <w:rPr/>
      </w:pPr>
      <w:r>
        <w:rPr>
          <w:sz w:val="24"/>
          <w:szCs w:val="24"/>
        </w:rPr>
        <w:t>夜里我睡不着，脑子里全是清洋消逝那天的画面。如果我当时有能力，我难道不会留住他吗？现在我有能力了，却要眼睁睁看着瑜航消失？</w:t>
      </w:r>
    </w:p>
    <w:p w14:paraId="B9031150">
      <w:pPr>
        <w:pStyle w:val="style0"/>
        <w:rPr/>
      </w:pPr>
      <w:r>
        <w:br/>
      </w:r>
    </w:p>
    <w:p w14:paraId="AF6596C5">
      <w:pPr>
        <w:pStyle w:val="style0"/>
        <w:jc w:val="left"/>
        <w:rPr/>
      </w:pPr>
      <w:r>
        <w:rPr>
          <w:sz w:val="24"/>
          <w:szCs w:val="24"/>
        </w:rPr>
        <w:t>我破戒了。我操控了公文走向，改成了瑜航为主体。我看着他吞下那个叫秦毅诚的女孩子的灵魂，看着他怔怔地站在原地，然后缓缓地说：“以后……我就改名叫秦毅诚吧。她不该被忘记。”</w:t>
      </w:r>
    </w:p>
    <w:p w14:paraId="934EC9D6">
      <w:pPr>
        <w:pStyle w:val="style0"/>
        <w:rPr/>
      </w:pPr>
      <w:r>
        <w:br/>
      </w:r>
    </w:p>
    <w:p w14:paraId="2577ABAF">
      <w:pPr>
        <w:pStyle w:val="style0"/>
        <w:jc w:val="left"/>
        <w:rPr/>
      </w:pPr>
      <w:r>
        <w:rPr>
          <w:sz w:val="24"/>
          <w:szCs w:val="24"/>
        </w:rPr>
        <w:t>我觉得这是一件正确的事。我救了朋友。</w:t>
      </w:r>
    </w:p>
    <w:p w14:paraId="08F5D92F">
      <w:pPr>
        <w:pStyle w:val="style0"/>
        <w:rPr/>
      </w:pPr>
      <w:r>
        <w:br/>
      </w:r>
    </w:p>
    <w:p w14:paraId="9B18BE08">
      <w:pPr>
        <w:pStyle w:val="style0"/>
        <w:jc w:val="left"/>
        <w:rPr/>
      </w:pPr>
      <w:r>
        <w:rPr>
          <w:sz w:val="24"/>
          <w:szCs w:val="24"/>
        </w:rPr>
        <w:t>——秦思远</w:t>
      </w:r>
    </w:p>
    <w:p w14:paraId="0CADEA1B">
      <w:pPr>
        <w:pStyle w:val="style0"/>
        <w:rPr/>
      </w:pPr>
      <w:r>
        <w:br/>
      </w:r>
    </w:p>
    <w:p w14:paraId="B9747994">
      <w:pPr>
        <w:pStyle w:val="style0"/>
        <w:jc w:val="left"/>
        <w:rPr/>
      </w:pPr>
      <w:r>
        <w:rPr>
          <w:sz w:val="24"/>
          <w:szCs w:val="24"/>
        </w:rPr>
        <w:t>一九五八年·十二月·西安</w:t>
      </w:r>
    </w:p>
    <w:p w14:paraId="4550B37F">
      <w:pPr>
        <w:pStyle w:val="style0"/>
        <w:rPr/>
      </w:pPr>
      <w:r>
        <w:br/>
      </w:r>
    </w:p>
    <w:p w14:paraId="045CD5C8">
      <w:pPr>
        <w:pStyle w:val="style0"/>
        <w:jc w:val="left"/>
        <w:rPr/>
      </w:pPr>
      <w:r>
        <w:rPr>
          <w:sz w:val="24"/>
          <w:szCs w:val="24"/>
        </w:rPr>
        <w:t>那日欢迎会上，那个新来的军校姑娘笑得眉眼弯弯。她叫秦延诤，江西人，说话像发报键一样清脆。我心跳漏了一拍。</w:t>
      </w:r>
    </w:p>
    <w:p w14:paraId="808AECC9">
      <w:pPr>
        <w:pStyle w:val="style0"/>
        <w:jc w:val="left"/>
        <w:rPr/>
      </w:pPr>
      <w:r>
        <w:rPr>
          <w:sz w:val="24"/>
          <w:szCs w:val="24"/>
        </w:rPr>
        <w:t>更糟的是，我发现瑜航——不，现在该叫他毅诚了——他也喜欢她。他翻墙挑水，砌墙砌得歪歪扭扭，她笑话他时，他挠着头傻笑，那神情天真得刺眼。我公平竞争了一阵子，可她看他的眼神越来越亮，看我时只是礼貌的客气。</w:t>
      </w:r>
    </w:p>
    <w:p w14:paraId="7B99FBBE">
      <w:pPr>
        <w:pStyle w:val="style0"/>
        <w:rPr/>
      </w:pPr>
      <w:r>
        <w:br/>
      </w:r>
    </w:p>
    <w:p w14:paraId="E7B7099D">
      <w:pPr>
        <w:pStyle w:val="style0"/>
        <w:jc w:val="left"/>
        <w:rPr/>
      </w:pPr>
      <w:r>
        <w:rPr>
          <w:sz w:val="24"/>
          <w:szCs w:val="24"/>
        </w:rPr>
        <w:t>我卑鄙地操控了。我让她对我的好感增加，像拧开一个阀门，看着水流向我这边偏移。她忽然开始主动跟我说话，开始在我面前脸红，开始把“老秦”叫得又软又轻。我知道这不是真的，可我还是沉溺了。</w:t>
      </w:r>
    </w:p>
    <w:p w14:paraId="04E9C130">
      <w:pPr>
        <w:pStyle w:val="style0"/>
        <w:rPr/>
      </w:pPr>
      <w:r>
        <w:br/>
      </w:r>
    </w:p>
    <w:p w14:paraId="84600C1F">
      <w:pPr>
        <w:pStyle w:val="style0"/>
        <w:jc w:val="left"/>
        <w:rPr/>
      </w:pPr>
      <w:r>
        <w:rPr>
          <w:sz w:val="24"/>
          <w:szCs w:val="24"/>
        </w:rPr>
        <w:t>我锁了四年的能力，一旦开了闸，就再也关不上了。</w:t>
      </w:r>
    </w:p>
    <w:p w14:paraId="72931917">
      <w:pPr>
        <w:pStyle w:val="style0"/>
        <w:rPr/>
      </w:pPr>
      <w:r>
        <w:br/>
      </w:r>
    </w:p>
    <w:p w14:paraId="E82E2008">
      <w:pPr>
        <w:pStyle w:val="style0"/>
        <w:jc w:val="left"/>
        <w:rPr/>
      </w:pPr>
      <w:r>
        <w:rPr>
          <w:sz w:val="24"/>
          <w:szCs w:val="24"/>
        </w:rPr>
        <w:t>——秦思远</w:t>
      </w:r>
    </w:p>
    <w:p w14:paraId="54635828">
      <w:pPr>
        <w:pStyle w:val="style0"/>
        <w:rPr/>
      </w:pPr>
      <w:r>
        <w:br/>
      </w:r>
    </w:p>
    <w:p w14:paraId="5F2EE129">
      <w:pPr>
        <w:pStyle w:val="style0"/>
        <w:jc w:val="left"/>
        <w:rPr/>
      </w:pPr>
      <w:r>
        <w:rPr>
          <w:sz w:val="24"/>
          <w:szCs w:val="24"/>
        </w:rPr>
        <w:t>一九五九年·一月·西安</w:t>
      </w:r>
    </w:p>
    <w:p w14:paraId="1B673679">
      <w:pPr>
        <w:pStyle w:val="style0"/>
        <w:rPr/>
      </w:pPr>
      <w:r>
        <w:br/>
      </w:r>
    </w:p>
    <w:p w14:paraId="43BCA6C6">
      <w:pPr>
        <w:pStyle w:val="style0"/>
        <w:jc w:val="left"/>
        <w:rPr/>
      </w:pPr>
      <w:r>
        <w:rPr>
          <w:sz w:val="24"/>
          <w:szCs w:val="24"/>
        </w:rPr>
        <w:t>某天约会的时候，我失控了。我拉着她的手说：“延诤，你知道吗，我是从另一个世界来的，那边所有人的性别都是反的。”她笑着说“你胡说什么呢”，眼神闪烁，我以为她不信，如释重负。</w:t>
      </w:r>
    </w:p>
    <w:p w14:paraId="322D5327">
      <w:pPr>
        <w:pStyle w:val="style0"/>
        <w:rPr/>
      </w:pPr>
      <w:r>
        <w:br/>
      </w:r>
    </w:p>
    <w:p w14:paraId="2D271E1D">
      <w:pPr>
        <w:pStyle w:val="style0"/>
        <w:jc w:val="left"/>
        <w:rPr/>
      </w:pPr>
      <w:r>
        <w:rPr>
          <w:sz w:val="24"/>
          <w:szCs w:val="24"/>
        </w:rPr>
        <w:t>冷静下来了。夜里对着镜子，看见自己眼底的血丝，像一条条蠕虫。我操控了她的感情，我把她变成了对我微笑的傀儡。这算什么？这和我痛恨的那种人有什么区别？</w:t>
      </w:r>
    </w:p>
    <w:p w14:paraId="757E06B9">
      <w:pPr>
        <w:pStyle w:val="style0"/>
        <w:rPr/>
      </w:pPr>
      <w:r>
        <w:br/>
      </w:r>
    </w:p>
    <w:p w14:paraId="DB267BC8">
      <w:pPr>
        <w:pStyle w:val="style0"/>
        <w:jc w:val="left"/>
        <w:rPr/>
      </w:pPr>
      <w:r>
        <w:rPr>
          <w:sz w:val="24"/>
          <w:szCs w:val="24"/>
        </w:rPr>
        <w:t>我不配竞争。我这种靠手段赢来的心动，是对她的侮辱，也是对瑜航（划掉）毅诚的背叛。</w:t>
      </w:r>
    </w:p>
    <w:p w14:paraId="65532DD9">
      <w:pPr>
        <w:pStyle w:val="style0"/>
        <w:rPr/>
      </w:pPr>
      <w:r>
        <w:br/>
      </w:r>
    </w:p>
    <w:p w14:paraId="5C0B3D28">
      <w:pPr>
        <w:pStyle w:val="style0"/>
        <w:jc w:val="left"/>
        <w:rPr/>
      </w:pPr>
      <w:r>
        <w:rPr>
          <w:sz w:val="24"/>
          <w:szCs w:val="24"/>
        </w:rPr>
        <w:t>我再一次操控了世界。我把她对他的好感调高了，把我自己的存在调低了，还故意和她大吵了一架。我看着她开始往他的院子里跑，看着她开始对他脸红，看着她把“哥们儿”的称呼叫得越来越软。我对自己说，这是在赎罪，这是在帮助朋友，这是把不属于我的东西还回去。</w:t>
      </w:r>
    </w:p>
    <w:p w14:paraId="58FAE575">
      <w:pPr>
        <w:pStyle w:val="style0"/>
        <w:rPr/>
      </w:pPr>
      <w:r>
        <w:br/>
      </w:r>
    </w:p>
    <w:p w14:paraId="F1EE5C31">
      <w:pPr>
        <w:pStyle w:val="style0"/>
        <w:jc w:val="left"/>
        <w:rPr/>
      </w:pPr>
      <w:r>
        <w:rPr>
          <w:sz w:val="24"/>
          <w:szCs w:val="24"/>
        </w:rPr>
        <w:t>——秦思远</w:t>
      </w:r>
    </w:p>
    <w:p w14:paraId="43B13C01">
      <w:pPr>
        <w:pStyle w:val="style0"/>
        <w:rPr/>
      </w:pPr>
      <w:r>
        <w:br/>
      </w:r>
    </w:p>
    <w:p w14:paraId="D602E69C">
      <w:pPr>
        <w:pStyle w:val="style0"/>
        <w:jc w:val="left"/>
        <w:rPr/>
      </w:pPr>
      <w:r>
        <w:rPr>
          <w:sz w:val="24"/>
          <w:szCs w:val="24"/>
        </w:rPr>
        <w:t>一九六〇年·九月·西安</w:t>
      </w:r>
    </w:p>
    <w:p w14:paraId="FF49904C">
      <w:pPr>
        <w:pStyle w:val="style0"/>
        <w:rPr/>
      </w:pPr>
      <w:r>
        <w:br/>
      </w:r>
    </w:p>
    <w:p w14:paraId="E736ACC1">
      <w:pPr>
        <w:pStyle w:val="style0"/>
        <w:jc w:val="left"/>
        <w:rPr/>
      </w:pPr>
      <w:r>
        <w:rPr>
          <w:sz w:val="24"/>
          <w:szCs w:val="24"/>
        </w:rPr>
        <w:t>毅诚不知为何消沉了半月，我又操控世界推了他一把，希望他振作起来。那笑容亮起来的时候，我却不敢看。</w:t>
      </w:r>
    </w:p>
    <w:p w14:paraId="E38EE9A6">
      <w:pPr>
        <w:pStyle w:val="style0"/>
        <w:rPr/>
      </w:pPr>
      <w:r>
        <w:br/>
      </w:r>
    </w:p>
    <w:p w14:paraId="0FED63CC">
      <w:pPr>
        <w:pStyle w:val="style0"/>
        <w:jc w:val="left"/>
        <w:rPr/>
      </w:pPr>
      <w:r>
        <w:rPr>
          <w:sz w:val="24"/>
          <w:szCs w:val="24"/>
        </w:rPr>
        <w:t>——秦思远</w:t>
      </w:r>
    </w:p>
    <w:p w14:paraId="20F8F8C1">
      <w:pPr>
        <w:pStyle w:val="style0"/>
        <w:rPr/>
      </w:pPr>
      <w:r>
        <w:br/>
      </w:r>
    </w:p>
    <w:p w14:paraId="E2958FF8">
      <w:pPr>
        <w:pStyle w:val="style0"/>
        <w:jc w:val="left"/>
        <w:rPr/>
      </w:pPr>
      <w:r>
        <w:rPr>
          <w:sz w:val="24"/>
          <w:szCs w:val="24"/>
        </w:rPr>
        <w:t>一九六一年·八月·西安</w:t>
      </w:r>
    </w:p>
    <w:p w14:paraId="17FEE4B2">
      <w:pPr>
        <w:pStyle w:val="style0"/>
        <w:rPr/>
      </w:pPr>
      <w:r>
        <w:br/>
      </w:r>
    </w:p>
    <w:p w14:paraId="F2F78FD4">
      <w:pPr>
        <w:pStyle w:val="style0"/>
        <w:jc w:val="left"/>
        <w:rPr/>
      </w:pPr>
      <w:r>
        <w:rPr>
          <w:sz w:val="24"/>
          <w:szCs w:val="24"/>
        </w:rPr>
        <w:t>今日尚清洋来西安开会了，我不是军工院校不能参会，便扮作学生坐在角落想着看看姐姐。秦毅诚站起来提问，张嘴便喊：“尚清源同志。”</w:t>
      </w:r>
    </w:p>
    <w:p w14:paraId="583B88D5">
      <w:pPr>
        <w:pStyle w:val="style0"/>
        <w:rPr/>
      </w:pPr>
      <w:r>
        <w:br/>
      </w:r>
    </w:p>
    <w:p w14:paraId="5E53CD9F">
      <w:pPr>
        <w:pStyle w:val="style0"/>
        <w:jc w:val="left"/>
        <w:rPr/>
      </w:pPr>
      <w:r>
        <w:rPr>
          <w:sz w:val="24"/>
          <w:szCs w:val="24"/>
        </w:rPr>
        <w:t>可是这个世界没有尚清源。</w:t>
      </w:r>
    </w:p>
    <w:p w14:paraId="58258FF2">
      <w:pPr>
        <w:pStyle w:val="style0"/>
        <w:rPr/>
      </w:pPr>
      <w:r>
        <w:br/>
      </w:r>
    </w:p>
    <w:p w14:paraId="9A9166DC">
      <w:pPr>
        <w:pStyle w:val="style0"/>
        <w:jc w:val="left"/>
        <w:rPr/>
      </w:pPr>
      <w:r>
        <w:rPr>
          <w:sz w:val="24"/>
          <w:szCs w:val="24"/>
        </w:rPr>
        <w:t>我盯着他的侧脸，血液一寸寸冻住。他不是瑜航。他是另一个穿越者，从我原来的世界来，占着瑜航的身体，而我这些年，竟一直在对着一个陌生人演兄弟情深的戏码。</w:t>
      </w:r>
    </w:p>
    <w:p w14:paraId="935B98F1">
      <w:pPr>
        <w:pStyle w:val="style0"/>
        <w:rPr/>
      </w:pPr>
      <w:r>
        <w:br/>
      </w:r>
    </w:p>
    <w:p w14:paraId="FA71F3BF">
      <w:pPr>
        <w:pStyle w:val="style0"/>
        <w:jc w:val="left"/>
        <w:rPr/>
      </w:pPr>
      <w:r>
        <w:rPr>
          <w:sz w:val="24"/>
          <w:szCs w:val="24"/>
        </w:rPr>
        <w:t>会议散后，我躲在梧桐树后，看着他跟延诤并肩走远，忽然觉得荒谬至极——我这些年所有的愧疚、补偿与赎罪，都投错了对象。</w:t>
      </w:r>
    </w:p>
    <w:p w14:paraId="002AD735">
      <w:pPr>
        <w:pStyle w:val="style0"/>
        <w:rPr/>
      </w:pPr>
      <w:r>
        <w:br/>
      </w:r>
    </w:p>
    <w:p w14:paraId="F170BC5F">
      <w:pPr>
        <w:pStyle w:val="style0"/>
        <w:jc w:val="left"/>
        <w:rPr/>
      </w:pPr>
      <w:r>
        <w:rPr>
          <w:sz w:val="24"/>
          <w:szCs w:val="24"/>
        </w:rPr>
        <w:t>可如果他是穿越者，那真正的瑜航呢？是消散了吗？还是……从未在这个世界存在过？</w:t>
      </w:r>
    </w:p>
    <w:p w14:paraId="3C0ED69F">
      <w:pPr>
        <w:pStyle w:val="style0"/>
        <w:rPr/>
      </w:pPr>
      <w:r>
        <w:br/>
      </w:r>
    </w:p>
    <w:p w14:paraId="DADC23A5">
      <w:pPr>
        <w:pStyle w:val="style0"/>
        <w:jc w:val="left"/>
        <w:rPr/>
      </w:pPr>
      <w:r>
        <w:rPr>
          <w:sz w:val="24"/>
          <w:szCs w:val="24"/>
        </w:rPr>
        <w:t>我不知道。我只知道，从这一刻起，我决定把他变回原来的样子。变回那个热烈的、大胆的、属于华航的瑜航。仿佛只要他的性格对了，我的好友就还在，一切就还能回到从前。</w:t>
      </w:r>
    </w:p>
    <w:p w14:paraId="01B8808E">
      <w:pPr>
        <w:pStyle w:val="style0"/>
        <w:rPr/>
      </w:pPr>
      <w:r>
        <w:br/>
      </w:r>
    </w:p>
    <w:p w14:paraId="7415257F">
      <w:pPr>
        <w:pStyle w:val="style0"/>
        <w:jc w:val="left"/>
        <w:rPr/>
      </w:pPr>
      <w:r>
        <w:rPr>
          <w:sz w:val="24"/>
          <w:szCs w:val="24"/>
        </w:rPr>
        <w:t>——秦思远</w:t>
      </w:r>
    </w:p>
    <w:p w14:paraId="94BA4514">
      <w:pPr>
        <w:pStyle w:val="style0"/>
        <w:rPr/>
      </w:pPr>
      <w:r>
        <w:br/>
      </w:r>
    </w:p>
    <w:p w14:paraId="6EC8E5BA">
      <w:pPr>
        <w:pStyle w:val="style0"/>
        <w:jc w:val="left"/>
        <w:rPr/>
      </w:pPr>
      <w:r>
        <w:rPr>
          <w:sz w:val="24"/>
          <w:szCs w:val="24"/>
        </w:rPr>
        <w:t>一九六二年·二月·西安</w:t>
      </w:r>
    </w:p>
    <w:p w14:paraId="6ADCE38A">
      <w:pPr>
        <w:pStyle w:val="style0"/>
        <w:rPr/>
      </w:pPr>
      <w:r>
        <w:br/>
      </w:r>
    </w:p>
    <w:p w14:paraId="08E93C00">
      <w:pPr>
        <w:pStyle w:val="style0"/>
        <w:jc w:val="left"/>
        <w:rPr/>
      </w:pPr>
      <w:r>
        <w:rPr>
          <w:sz w:val="24"/>
          <w:szCs w:val="24"/>
        </w:rPr>
        <w:t>延诤今日说起退伍的事，眉宇间锁着愁，手指在旧军徽上摩挲，说舍不得这身衣裳，我看得心口发紧。我知她不想走，我亦余情未了，便又动了那能力，让西军电暂时留下。</w:t>
      </w:r>
    </w:p>
    <w:p w14:paraId="40DBAF97">
      <w:pPr>
        <w:pStyle w:val="style0"/>
        <w:rPr/>
      </w:pPr>
      <w:r>
        <w:br/>
      </w:r>
    </w:p>
    <w:p w14:paraId="E36D4342">
      <w:pPr>
        <w:pStyle w:val="style0"/>
        <w:jc w:val="left"/>
        <w:rPr/>
      </w:pPr>
      <w:r>
        <w:rPr>
          <w:sz w:val="24"/>
          <w:szCs w:val="24"/>
        </w:rPr>
        <w:t>——秦思远</w:t>
      </w:r>
    </w:p>
    <w:p w14:paraId="EE6BC66A">
      <w:pPr>
        <w:pStyle w:val="style0"/>
        <w:rPr/>
      </w:pPr>
      <w:r>
        <w:br/>
      </w:r>
    </w:p>
    <w:p w14:paraId="CB125A19">
      <w:pPr>
        <w:pStyle w:val="style0"/>
        <w:jc w:val="left"/>
        <w:rPr/>
      </w:pPr>
      <w:r>
        <w:rPr>
          <w:sz w:val="24"/>
          <w:szCs w:val="24"/>
        </w:rPr>
        <w:t>晨光透过窗纸，在满地瓷片和酒渍上切出一道斜长的光斑，秦毅诚坐在那道光里，指尖还搭在日记最后一页上，纸页边缘被夜露打湿后风干的褶皱硌着指腹，像一道愈合后又重新撕裂的旧疤；他抬头看秦延诤，她脸上全是泪痕，却笑着从军装口袋里摸出一颗包着玻璃纸的水果糖，剥开，塞进他嘴里，说：“这次是真的甜，不是操控的。”</w:t>
      </w:r>
    </w:p>
    <w:p w14:paraId="EADE4625">
      <w:pPr>
        <w:pStyle w:val="style0"/>
        <w:rPr/>
      </w:pPr>
      <w:r>
        <w:br/>
      </w:r>
    </w:p>
    <w:p w14:paraId="82AE3911">
      <w:pPr>
        <w:pStyle w:val="style0"/>
        <w:jc w:val="left"/>
        <w:rPr/>
      </w:pPr>
      <w:r>
        <w:rPr>
          <w:sz w:val="24"/>
          <w:szCs w:val="24"/>
        </w:rPr>
        <w:t>糖味在舌尖化开，带着一点廉价的、却无比真实的香精气息，他忽然明白秦思远留下的不是答案，而是一个问题——在没有提线之后，在没有那双躲在幕后的手之后，他们能否靠自己，把剩下的路走完。他伸手握住她的手，第一次感到这温度是真实的，因为这世上再无人能篡改他们的悲欢、他们的性格、他们相爱的轨迹。古路坝的黄土与南京的风，最终都在西安落地生根；他们站在没有剧本的清晨里，终于学会了靠自己，把剩下的路走完。</w:t>
      </w:r>
    </w:p>
    <w:p w14:paraId="C14D9F98">
      <w:pPr>
        <w:pStyle w:val="style0"/>
        <w:rPr/>
      </w:pPr>
      <w:r>
        <w:br/>
      </w:r>
    </w:p>
    <w:p w14:paraId="6E66617D">
      <w:pPr>
        <w:pStyle w:val="style0"/>
        <w:jc w:val="left"/>
        <w:rPr/>
      </w:pPr>
      <w:r>
        <w:rPr>
          <w:b/>
          <w:bCs/>
          <w:sz w:val="27"/>
          <w:szCs w:val="27"/>
        </w:rPr>
        <w:t>尾声：如愿</w:t>
      </w:r>
    </w:p>
    <w:p w14:paraId="B730DE92">
      <w:pPr>
        <w:pStyle w:val="style0"/>
        <w:rPr/>
      </w:pPr>
      <w:r>
        <w:br/>
      </w:r>
    </w:p>
    <w:p w14:paraId="E466A5B4">
      <w:pPr>
        <w:pStyle w:val="style0"/>
        <w:jc w:val="left"/>
        <w:rPr/>
      </w:pPr>
      <w:r>
        <w:rPr>
          <w:sz w:val="24"/>
          <w:szCs w:val="24"/>
        </w:rPr>
        <w:t>很多年后的一个春天，秦毅诚站在西工大新修的阳台上，看着楼下那棵石榴树。那是他和秦延诤一起栽的，如今已经高过院墙，春天会开出火红的花，秋天会结出沉甸甸的果。他手里捏着一份航空项目的图纸，目光落在某个数据上，心跳平稳——那份热烈还在，但不再像当年那样不受控地冲撞他，而是像一条被驯服的河，安静地流过他生命的河床，与古路坝带来的沉稳一道，混合成只属于他自己的潮汐。</w:t>
      </w:r>
    </w:p>
    <w:p w14:paraId="35F043D0">
      <w:pPr>
        <w:pStyle w:val="style0"/>
        <w:rPr/>
      </w:pPr>
      <w:r>
        <w:br/>
      </w:r>
    </w:p>
    <w:p w14:paraId="942E1653">
      <w:pPr>
        <w:pStyle w:val="style0"/>
        <w:jc w:val="left"/>
        <w:rPr/>
      </w:pPr>
      <w:r>
        <w:rPr>
          <w:sz w:val="24"/>
          <w:szCs w:val="24"/>
        </w:rPr>
        <w:t>秦延诤从背后抱住他，下巴搁在他肩窝里，头发里还带着外面风尘的味道。她没有说话，只是轻轻哼了一声，像只餍足的猫。他抬手覆住她环在他腰间的手，感受到她掌心的薄茧和温度——那是常年握枪、发报、缝补军装留下的痕迹，真实得让他心安。</w:t>
      </w:r>
    </w:p>
    <w:p w14:paraId="F2252082">
      <w:pPr>
        <w:pStyle w:val="style0"/>
        <w:rPr/>
      </w:pPr>
      <w:r>
        <w:br/>
      </w:r>
    </w:p>
    <w:p w14:paraId="763559CE">
      <w:pPr>
        <w:pStyle w:val="style0"/>
        <w:jc w:val="left"/>
        <w:rPr/>
      </w:pPr>
      <w:r>
        <w:rPr>
          <w:sz w:val="24"/>
          <w:szCs w:val="24"/>
        </w:rPr>
        <w:t>“想什么呢？”她问。</w:t>
      </w:r>
    </w:p>
    <w:p w14:paraId="3AFCD5D1">
      <w:pPr>
        <w:pStyle w:val="style0"/>
        <w:rPr/>
      </w:pPr>
      <w:r>
        <w:br/>
      </w:r>
    </w:p>
    <w:p w14:paraId="BE153744">
      <w:pPr>
        <w:pStyle w:val="style0"/>
        <w:jc w:val="left"/>
        <w:rPr/>
      </w:pPr>
      <w:r>
        <w:rPr>
          <w:sz w:val="24"/>
          <w:szCs w:val="24"/>
        </w:rPr>
        <w:t>“想古路坝。”他说，声音平静，不再像从前那样带着撕裂的疼痛，“想那捧黄土。”</w:t>
      </w:r>
    </w:p>
    <w:p w14:paraId="57FD678F">
      <w:pPr>
        <w:pStyle w:val="style0"/>
        <w:rPr/>
      </w:pPr>
      <w:r>
        <w:br/>
      </w:r>
    </w:p>
    <w:p w14:paraId="3F09A17A">
      <w:pPr>
        <w:pStyle w:val="style0"/>
        <w:jc w:val="left"/>
        <w:rPr/>
      </w:pPr>
      <w:r>
        <w:rPr>
          <w:sz w:val="24"/>
          <w:szCs w:val="24"/>
        </w:rPr>
        <w:t>“后悔吗？”她问，“留在这里，而不是……”</w:t>
      </w:r>
    </w:p>
    <w:p w14:paraId="6BAEB20B">
      <w:pPr>
        <w:pStyle w:val="style0"/>
        <w:rPr/>
      </w:pPr>
      <w:r>
        <w:br/>
      </w:r>
    </w:p>
    <w:p w14:paraId="B5825226">
      <w:pPr>
        <w:pStyle w:val="style0"/>
        <w:jc w:val="left"/>
        <w:rPr/>
      </w:pPr>
      <w:r>
        <w:rPr>
          <w:sz w:val="24"/>
          <w:szCs w:val="24"/>
        </w:rPr>
        <w:t>“没有。”他转过身，看着她的眼睛，那双眼睛亮得像当年初见，但里面盛着的不再是试探和验证，而是历经劫波后的坦荡，“这里才是我的归处。不是因为这具身体属于谁，不是因为谁操控了命运，是因为……”他顿了顿，伸手拂去她肩上一片石榴花瓣，“是因为你选择留在这里，而我也选择留下。”</w:t>
      </w:r>
    </w:p>
    <w:p w14:paraId="FEAE2046">
      <w:pPr>
        <w:pStyle w:val="style0"/>
        <w:rPr/>
      </w:pPr>
      <w:r>
        <w:br/>
      </w:r>
    </w:p>
    <w:p w14:paraId="88819819">
      <w:pPr>
        <w:pStyle w:val="style0"/>
        <w:jc w:val="left"/>
        <w:rPr/>
      </w:pPr>
      <w:r>
        <w:rPr>
          <w:sz w:val="24"/>
          <w:szCs w:val="24"/>
        </w:rPr>
        <w:t>她笑了，酒窝还在。她身上早已不是那身军装——1966年，她最终还是脱下了它，跟着时代的浪潮走进了新的序列。可那些习惯还留着，走路时脊背挺得笔直，睡觉时把被子叠成方方正正的豆腐块，偶尔还会下意识地去摸袖口那枚早已不在的旧军徽。</w:t>
      </w:r>
    </w:p>
    <w:p w14:paraId="837DC441">
      <w:pPr>
        <w:pStyle w:val="style0"/>
        <w:rPr/>
      </w:pPr>
      <w:r>
        <w:br/>
      </w:r>
    </w:p>
    <w:p w14:paraId="CB1074DB">
      <w:pPr>
        <w:pStyle w:val="style0"/>
        <w:jc w:val="left"/>
        <w:rPr/>
      </w:pPr>
      <w:r>
        <w:rPr>
          <w:sz w:val="24"/>
          <w:szCs w:val="24"/>
        </w:rPr>
        <w:t>远处传来学生操练的口号声，整齐划一，像这个时代铿锵的心跳。秦毅诚望着灰蓝色的天幕，忽然觉得那道裂缝从未真正闭合——它一直存在，在他记忆的深处，在古路坝与西安之间，在原世界与这个世界之间。但裂缝里不再吹出刺骨的寒风，而是透进了一线光，照亮了他脚下这片真实的土地。</w:t>
      </w:r>
    </w:p>
    <w:p w14:paraId="2DB89D45">
      <w:pPr>
        <w:pStyle w:val="style0"/>
        <w:rPr/>
      </w:pPr>
      <w:r>
        <w:br/>
      </w:r>
    </w:p>
    <w:p w14:paraId="AD817FFD">
      <w:pPr>
        <w:pStyle w:val="style0"/>
        <w:jc w:val="left"/>
        <w:rPr/>
      </w:pPr>
      <w:r>
        <w:rPr>
          <w:sz w:val="24"/>
          <w:szCs w:val="24"/>
        </w:rPr>
        <w:t>他想起秦思远最后那个背影，洗得发白的长衫拐过巷口，像一滴水融进大海。他不知道那位老友是否回到了属于他的世界，是否见到了他心心念念的父亲。也许有，也许没有。但那已经不再是他的剧本了。</w:t>
      </w:r>
    </w:p>
    <w:p w14:paraId="396BE78B">
      <w:pPr>
        <w:pStyle w:val="style0"/>
        <w:rPr/>
      </w:pPr>
      <w:r>
        <w:br/>
      </w:r>
    </w:p>
    <w:p w14:paraId="D13DC7D3">
      <w:pPr>
        <w:pStyle w:val="style0"/>
        <w:jc w:val="left"/>
        <w:rPr/>
      </w:pPr>
      <w:r>
        <w:rPr>
          <w:sz w:val="24"/>
          <w:szCs w:val="24"/>
        </w:rPr>
        <w:t>他低下头，在秦延诤发顶印下一个吻。石榴花的香气漫上来，甜而烈，像一团真实的火。</w:t>
      </w:r>
    </w:p>
    <w:p w14:paraId="27ED07A1">
      <w:pPr>
        <w:pStyle w:val="style0"/>
        <w:rPr/>
      </w:pPr>
      <w:r>
        <w:br/>
      </w:r>
    </w:p>
    <w:p w14:paraId="C36FA7AC">
      <w:pPr>
        <w:pStyle w:val="style0"/>
        <w:jc w:val="left"/>
        <w:rPr/>
      </w:pPr>
      <w:r>
        <w:rPr>
          <w:sz w:val="24"/>
          <w:szCs w:val="24"/>
        </w:rPr>
        <w:t>这才是他的如愿。不是穿越者偷来的馈赠，不是操控者写好的结局，而是两个从废墟里爬出来的人，亲手在黄土上栽下的、会开花结果的、属于他们自己的春天。</w:t>
      </w:r>
    </w:p>
    <w:p w14:paraId="F725382A">
      <w:pPr>
        <w:pStyle w:val="style0"/>
        <w:rPr/>
      </w:pPr>
      <w:r>
        <w:br/>
      </w:r>
    </w:p>
    <w:p w14:paraId="5617BC67">
      <w:pPr>
        <w:pStyle w:val="style0"/>
        <w:jc w:val="left"/>
        <w:rPr/>
      </w:pPr>
      <w:r>
        <w:rPr>
          <w:sz w:val="24"/>
          <w:szCs w:val="24"/>
        </w:rPr>
        <w:t>（全文完）</w:t>
      </w:r>
    </w:p>
    <w:sectPr>
      <w:pgSz w:w="11907" w:h="16839" w:orient="portrait"/>
      <w:pgMar w:top="1440" w:right="1800" w:bottom="1440" w:left="1800" w:header="851" w:footer="992" w:gutter="0"/>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0000000000000000000"/>
    <w:charset w:val="00"/>
    <w:family w:val="auto"/>
    <w:pitch w:val="variable"/>
    <w:sig w:usb0="00000000" w:usb1="00000000" w:usb2="00000000" w:usb3="00000000" w:csb0="00000000" w:csb1="00000000"/>
  </w:font>
  <w:font w:name="宋体">
    <w:altName w:val="宋体"/>
    <w:panose1 w:val="00000000000000000000"/>
    <w:charset w:val="00"/>
    <w:family w:val="auto"/>
    <w:pitch w:val="variable"/>
    <w:sig w:usb0="00000000" w:usb1="00000000" w:usb2="00000000" w:usb3="00000000" w:csb0="00000000" w:csb1="00000000"/>
  </w:font>
  <w:font w:name="Droid Sans">
    <w:altName w:val="Droid Sans"/>
    <w:panose1 w:val="00000000000000000000"/>
    <w:charset w:val="00"/>
    <w:family w:val="auto"/>
    <w:pitch w:val="variable"/>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view w:val="normal"/>
  <w:zoom w:percent="100"/>
  <w:displayBackgroundShape/>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HorizontalSpacing w:val="180"/>
  <w:drawingGridVerticalSpacing w:val="180"/>
  <w:displayHorizontalDrawingGridEvery w:val="1"/>
  <w:displayVerticalDrawingGridEvery w:val="1"/>
  <w:noPunctuationKerning/>
  <w:compat>
    <w:spaceForUL/>
    <w:doNotBreakWrappedTables/>
    <w:growAutofit/>
    <w:useAltKinsokuLineBreakRules/>
    <w:splitPgBreakAndParaMark/>
    <w:compatSetting w:name="compatibilityMode" w:uri="http://schemas.microsoft.com/office/word" w:val="14"/>
  </w:compat>
  <m:mathPr>
    <m:mathFont m:val="Cambria Math"/>
    <m:brkBin m:val="before"/>
    <m:brkBinSub m:val="--"/>
    <m:smallFrac m:val="1"/>
    <m:dispDef/>
    <m:lMargin m:val="0"/>
    <m:rMargin m:val="0"/>
    <m:defJc m:val="centerGroup"/>
    <m:wrapIndent m:val="1440"/>
    <m:intLim m:val="subSup"/>
    <m:naryLim m:val="undOvr"/>
  </m:mathPr>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lang w:val="en-US" w:bidi="ar-SA" w:eastAsia="zh-CN"/>
      </w:rPr>
    </w:rPrDefault>
    <w:pPrDefault>
      <w:pPr/>
    </w:pPrDefault>
  </w:docDefaults>
  <w:style w:type="paragraph" w:default="1" w:styleId="style0">
    <w:name w:val="Normal"/>
    <w:next w:val="style0"/>
    <w:pPr>
      <w:widowControl w:val="false"/>
      <w:spacing w:lineRule="auto" w:line="240"/>
      <w:jc w:val="left"/>
    </w:pPr>
    <w:rPr>
      <w:rFonts w:ascii="Droid Sans" w:eastAsia="宋体" w:hAnsi="Droid Sans"/>
      <w:kern w:val="2"/>
      <w:sz w:val="24"/>
      <w:szCs w:val="21"/>
      <w:lang w:val="en-US" w:eastAsia="zh-CN"/>
    </w:rPr>
  </w:style>
  <w:style w:type="paragraph" w:styleId="style1">
    <w:name w:val="heading 1"/>
    <w:basedOn w:val="style0"/>
    <w:next w:val="style0"/>
    <w:pPr>
      <w:keepNext/>
      <w:keepLines/>
      <w:spacing w:before="340" w:after="330" w:lineRule="auto" w:line="578"/>
      <w:outlineLvl w:val="0"/>
    </w:pPr>
    <w:rPr>
      <w:b/>
      <w:bCs/>
      <w:kern w:val="44"/>
      <w:sz w:val="44"/>
    </w:rPr>
  </w:style>
  <w:style w:type="paragraph" w:styleId="style2">
    <w:name w:val="heading 2"/>
    <w:basedOn w:val="style0"/>
    <w:next w:val="style2"/>
    <w:pPr>
      <w:keepNext w:val="false"/>
      <w:keepLines w:val="false"/>
      <w:pageBreakBefore w:val="false"/>
      <w:widowControl/>
      <w:suppressLineNumbers w:val="false"/>
      <w:pBdr>
        <w:left w:val="none" w:sz="0" w:space="0" w:color="auto"/>
        <w:right w:val="none" w:sz="0" w:space="0" w:color="auto"/>
        <w:top w:val="none" w:sz="0" w:space="0" w:color="auto"/>
        <w:bottom w:val="none" w:sz="0" w:space="0" w:color="auto"/>
      </w:pBdr>
      <w:shd w:val="clear" w:color="auto" w:fill="auto"/>
      <w:suppressAutoHyphens w:val="false"/>
      <w:kinsoku/>
      <w:wordWrap/>
      <w:overflowPunct/>
      <w:topLinePunct w:val="false"/>
      <w:autoSpaceDE/>
      <w:autoSpaceDN/>
      <w:bidi w:val="false"/>
      <w:adjustRightInd/>
      <w:snapToGrid/>
      <w:spacing w:before="100" w:beforeAutospacing="true" w:after="100" w:afterAutospacing="true" w:lineRule="auto" w:line="240"/>
      <w:ind w:left="0" w:right="0" w:firstLine="0"/>
      <w:jc w:val="left"/>
      <w:textAlignment w:val="auto"/>
      <w:outlineLvl w:val="1"/>
      <w:contextualSpacing w:val="false"/>
    </w:pPr>
    <w:rPr>
      <w:b/>
      <w:i w:val="false"/>
      <w:caps w:val="false"/>
      <w:smallCaps w:val="false"/>
      <w:snapToGrid/>
      <w:vanish w:val="false"/>
      <w:color w:val="auto"/>
      <w:spacing w:val="0"/>
      <w:w w:val="100"/>
      <w:kern w:val="0"/>
      <w:position w:val="0"/>
      <w:sz w:val="36"/>
      <w:u w:val="none" w:color="auto"/>
      <w:shd w:val="clear" w:color="auto" w:fill="auto"/>
      <w:vertAlign w:val="baseline"/>
      <w:em w:val="none"/>
      <w:lang w:val="en-US" w:eastAsia="zh-CN"/>
    </w:rPr>
  </w:style>
  <w:style w:type="paragraph" w:styleId="style3">
    <w:name w:val="heading 3"/>
    <w:basedOn w:val="style0"/>
    <w:next w:val="style0"/>
    <w:pPr>
      <w:keepNext/>
      <w:keepLines/>
      <w:spacing w:before="260" w:after="260" w:lineRule="auto" w:line="415"/>
      <w:outlineLvl w:val="2"/>
    </w:pPr>
    <w:rPr>
      <w:b/>
      <w:sz w:val="32"/>
    </w:rPr>
  </w:style>
  <w:style w:type="character" w:default="1" w:styleId="style65">
    <w:name w:val="Default Paragraph Font"/>
    <w:next w:val="style65"/>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Normal.eit</Template>
  <TotalTime>0</TotalTime>
  <Words>19735</Words>
  <Characters>19786</Characters>
  <Application>WPS Office</Application>
  <Paragraphs>383</Paragraphs>
  <CharactersWithSpaces>19799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2026-08-11T17:22:32Z</dcterms:created>
  <dc:creator>WPS Office</dc:creator>
  <lastModifiedBy>BVL-AN00</lastModifiedBy>
  <dcterms:modified xsi:type="dcterms:W3CDTF">2026-08-11T17:22:32Z</dcterms:modified>
  <revision>0</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907ca39d17a44c8c8f7534fe1351f9f9_22</vt:lpwstr>
  </property>
</Properties>
</file>